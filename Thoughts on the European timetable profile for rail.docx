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C3EA6" w14:textId="77777777" w:rsidR="00F7419F" w:rsidRPr="005E7581" w:rsidRDefault="00F7419F" w:rsidP="00F7419F">
      <w:pPr>
        <w:ind w:left="1560" w:hanging="1560"/>
      </w:pPr>
    </w:p>
    <w:p w14:paraId="6BD50FA7" w14:textId="3D9CD926" w:rsidR="00465FCF" w:rsidRPr="005E7581" w:rsidRDefault="00465FCF" w:rsidP="00465FCF">
      <w:pPr>
        <w:pStyle w:val="Title"/>
      </w:pPr>
      <w:r w:rsidRPr="005E7581">
        <w:t>Thoughts on the European timetable profile for rail</w:t>
      </w:r>
    </w:p>
    <w:p w14:paraId="32AAD1E2" w14:textId="50C3C819" w:rsidR="006510D1" w:rsidRPr="005E7581" w:rsidRDefault="006510D1" w:rsidP="006510D1">
      <w:r w:rsidRPr="005E7581">
        <w:t>Input documents:</w:t>
      </w:r>
    </w:p>
    <w:p w14:paraId="14720089" w14:textId="2659659E" w:rsidR="006510D1" w:rsidRPr="005E7581" w:rsidRDefault="006510D1" w:rsidP="00E638F7">
      <w:pPr>
        <w:pStyle w:val="ListParagraph"/>
        <w:numPr>
          <w:ilvl w:val="0"/>
          <w:numId w:val="17"/>
        </w:numPr>
      </w:pPr>
      <w:r w:rsidRPr="005E7581">
        <w:t>Fares and Timetable</w:t>
      </w:r>
      <w:r w:rsidRPr="005E7581">
        <w:t xml:space="preserve"> </w:t>
      </w:r>
      <w:r w:rsidRPr="005E7581">
        <w:t>Use-Cases description</w:t>
      </w:r>
      <w:r w:rsidRPr="005E7581">
        <w:t xml:space="preserve"> </w:t>
      </w:r>
      <w:r w:rsidRPr="005E7581">
        <w:t>and mapping</w:t>
      </w:r>
      <w:r w:rsidRPr="005E7581">
        <w:t xml:space="preserve"> </w:t>
      </w:r>
      <w:r w:rsidRPr="005E7581">
        <w:t>for PT and Rail</w:t>
      </w:r>
    </w:p>
    <w:p w14:paraId="57E487D3" w14:textId="15E3AAAE" w:rsidR="006510D1" w:rsidRPr="005E7581" w:rsidRDefault="006510D1" w:rsidP="00E638F7">
      <w:pPr>
        <w:pStyle w:val="ListParagraph"/>
        <w:numPr>
          <w:ilvl w:val="0"/>
          <w:numId w:val="17"/>
        </w:numPr>
      </w:pPr>
      <w:r w:rsidRPr="005E7581">
        <w:t>Telematics TSI technical document B.17</w:t>
      </w:r>
    </w:p>
    <w:p w14:paraId="57647142" w14:textId="486C9FC5" w:rsidR="006510D1" w:rsidRPr="005E7581" w:rsidRDefault="006510D1" w:rsidP="00E638F7">
      <w:pPr>
        <w:pStyle w:val="ListParagraph"/>
        <w:numPr>
          <w:ilvl w:val="0"/>
          <w:numId w:val="17"/>
        </w:numPr>
      </w:pPr>
      <w:r w:rsidRPr="005E7581">
        <w:t>Examples/</w:t>
      </w:r>
      <w:proofErr w:type="spellStart"/>
      <w:r w:rsidRPr="005E7581">
        <w:t>tap_tsi</w:t>
      </w:r>
      <w:proofErr w:type="spellEnd"/>
      <w:r w:rsidRPr="005E7581">
        <w:t>/Timetable</w:t>
      </w:r>
    </w:p>
    <w:p w14:paraId="74C23061" w14:textId="77777777" w:rsidR="006510D1" w:rsidRPr="005E7581" w:rsidRDefault="006510D1" w:rsidP="00270118"/>
    <w:p w14:paraId="0BB16688" w14:textId="3B98A957" w:rsidR="00712D44" w:rsidRPr="005E7581" w:rsidRDefault="00712D44" w:rsidP="00270118">
      <w:r w:rsidRPr="005E7581">
        <w:t>Goal:</w:t>
      </w:r>
    </w:p>
    <w:p w14:paraId="5F04AFAD" w14:textId="184A0458" w:rsidR="00712D44" w:rsidRPr="005E7581" w:rsidRDefault="00712D44" w:rsidP="00712D44">
      <w:pPr>
        <w:pStyle w:val="ListParagraph"/>
        <w:numPr>
          <w:ilvl w:val="0"/>
          <w:numId w:val="19"/>
        </w:numPr>
      </w:pPr>
      <w:r w:rsidRPr="005E7581">
        <w:t xml:space="preserve">Define a European timetable profile for rail to be used in the rail domain for the exchange of timetable data </w:t>
      </w:r>
    </w:p>
    <w:p w14:paraId="2193B4D3" w14:textId="77777777" w:rsidR="00712D44" w:rsidRPr="005E7581" w:rsidRDefault="00712D44" w:rsidP="00270118"/>
    <w:p w14:paraId="3CA37570" w14:textId="15D89712" w:rsidR="00270118" w:rsidRPr="005E7581" w:rsidRDefault="00270118" w:rsidP="00270118">
      <w:r w:rsidRPr="005E7581">
        <w:t>TSDUPD:</w:t>
      </w:r>
    </w:p>
    <w:p w14:paraId="73E51EFF" w14:textId="6EEE2BB0" w:rsidR="00270118" w:rsidRPr="005E7581" w:rsidRDefault="00712D44" w:rsidP="00270118">
      <w:pPr>
        <w:pStyle w:val="ListParagraph"/>
        <w:numPr>
          <w:ilvl w:val="0"/>
          <w:numId w:val="18"/>
        </w:numPr>
      </w:pPr>
      <w:r w:rsidRPr="005E7581">
        <w:t>Common understanding of the split between the elements:</w:t>
      </w:r>
    </w:p>
    <w:p w14:paraId="533F66C2" w14:textId="1969CC78" w:rsidR="00712D44" w:rsidRPr="005E7581" w:rsidRDefault="00712D44" w:rsidP="00712D44">
      <w:pPr>
        <w:pStyle w:val="ListParagraph"/>
        <w:numPr>
          <w:ilvl w:val="1"/>
          <w:numId w:val="18"/>
        </w:numPr>
      </w:pPr>
      <w:proofErr w:type="spellStart"/>
      <w:r w:rsidRPr="005E7581">
        <w:t>StopPlace</w:t>
      </w:r>
      <w:proofErr w:type="spellEnd"/>
      <w:r w:rsidRPr="005E7581">
        <w:t xml:space="preserve"> – </w:t>
      </w:r>
      <w:r w:rsidR="003972ED" w:rsidRPr="005E7581">
        <w:t>defining</w:t>
      </w:r>
      <w:r w:rsidRPr="005E7581">
        <w:t xml:space="preserve"> the physical infrastructure of a station</w:t>
      </w:r>
    </w:p>
    <w:p w14:paraId="249734BB" w14:textId="15F699B8" w:rsidR="00712D44" w:rsidRPr="005E7581" w:rsidRDefault="00712D44" w:rsidP="00712D44">
      <w:pPr>
        <w:pStyle w:val="ListParagraph"/>
        <w:numPr>
          <w:ilvl w:val="1"/>
          <w:numId w:val="18"/>
        </w:numPr>
      </w:pPr>
      <w:proofErr w:type="spellStart"/>
      <w:r w:rsidRPr="005E7581">
        <w:t>ScheduledStopPlace</w:t>
      </w:r>
      <w:proofErr w:type="spellEnd"/>
      <w:r w:rsidRPr="005E7581">
        <w:t xml:space="preserve"> – defining the logical infrastructure to be used for timetable data provision</w:t>
      </w:r>
    </w:p>
    <w:p w14:paraId="6BC96B52" w14:textId="179ACC27" w:rsidR="00712D44" w:rsidRPr="005E7581" w:rsidRDefault="00712D44" w:rsidP="00712D44">
      <w:pPr>
        <w:pStyle w:val="ListParagraph"/>
        <w:numPr>
          <w:ilvl w:val="0"/>
          <w:numId w:val="18"/>
        </w:numPr>
      </w:pPr>
      <w:r w:rsidRPr="005E7581">
        <w:t>Common understanding of centrally managed elements</w:t>
      </w:r>
    </w:p>
    <w:p w14:paraId="384823FE" w14:textId="6EC7178B" w:rsidR="00712D44" w:rsidRPr="005E7581" w:rsidRDefault="003972ED" w:rsidP="00712D44">
      <w:pPr>
        <w:pStyle w:val="ListParagraph"/>
        <w:numPr>
          <w:ilvl w:val="1"/>
          <w:numId w:val="18"/>
        </w:numPr>
      </w:pPr>
      <w:r w:rsidRPr="005E7581">
        <w:t>Organisations</w:t>
      </w:r>
    </w:p>
    <w:p w14:paraId="33E4903F" w14:textId="29597673" w:rsidR="00712D44" w:rsidRPr="005E7581" w:rsidRDefault="00712D44" w:rsidP="00712D44">
      <w:pPr>
        <w:pStyle w:val="ListParagraph"/>
        <w:numPr>
          <w:ilvl w:val="1"/>
          <w:numId w:val="18"/>
        </w:numPr>
      </w:pPr>
      <w:r w:rsidRPr="005E7581">
        <w:t>Location codes “EU-Id”</w:t>
      </w:r>
    </w:p>
    <w:p w14:paraId="79C2639C" w14:textId="10B4D32A" w:rsidR="00712D44" w:rsidRPr="005E7581" w:rsidRDefault="00712D44" w:rsidP="00712D44">
      <w:pPr>
        <w:pStyle w:val="ListParagraph"/>
        <w:numPr>
          <w:ilvl w:val="1"/>
          <w:numId w:val="18"/>
        </w:numPr>
      </w:pPr>
      <w:r w:rsidRPr="005E7581">
        <w:t>Code lists</w:t>
      </w:r>
    </w:p>
    <w:p w14:paraId="4FF42823" w14:textId="77777777" w:rsidR="00465FCF" w:rsidRDefault="00465FCF" w:rsidP="00465FCF">
      <w:pPr>
        <w:ind w:left="1560" w:hanging="1560"/>
      </w:pPr>
    </w:p>
    <w:p w14:paraId="0988F026" w14:textId="0349FC8B" w:rsidR="007F0A4F" w:rsidRDefault="007F0A4F" w:rsidP="00465FCF">
      <w:pPr>
        <w:ind w:left="1560" w:hanging="1560"/>
      </w:pPr>
      <w:r>
        <w:t>SKDUPD:</w:t>
      </w:r>
    </w:p>
    <w:p w14:paraId="5546D76F" w14:textId="15704C75" w:rsidR="00C2469A" w:rsidRDefault="00C2469A" w:rsidP="00C2469A">
      <w:pPr>
        <w:pStyle w:val="ListParagraph"/>
        <w:numPr>
          <w:ilvl w:val="0"/>
          <w:numId w:val="21"/>
        </w:numPr>
      </w:pPr>
    </w:p>
    <w:p w14:paraId="516BCD69" w14:textId="77777777" w:rsidR="007F0A4F" w:rsidRPr="005E7581" w:rsidRDefault="007F0A4F" w:rsidP="00465FCF">
      <w:pPr>
        <w:ind w:left="1560" w:hanging="1560"/>
      </w:pPr>
    </w:p>
    <w:p w14:paraId="00101E4E" w14:textId="53026AFD" w:rsidR="00465FCF" w:rsidRPr="005E7581" w:rsidRDefault="004D64A9" w:rsidP="00465FCF">
      <w:pPr>
        <w:ind w:left="1560" w:hanging="1560"/>
      </w:pPr>
      <w:r w:rsidRPr="005E7581">
        <w:t>Questions:</w:t>
      </w:r>
    </w:p>
    <w:p w14:paraId="14096204" w14:textId="23F7605F" w:rsidR="004D64A9" w:rsidRPr="005E7581" w:rsidRDefault="004D64A9" w:rsidP="004D64A9">
      <w:pPr>
        <w:pStyle w:val="ListParagraph"/>
        <w:numPr>
          <w:ilvl w:val="0"/>
          <w:numId w:val="20"/>
        </w:numPr>
      </w:pPr>
      <w:r w:rsidRPr="005E7581">
        <w:t>Topographic place necessary?</w:t>
      </w:r>
    </w:p>
    <w:p w14:paraId="202225DE" w14:textId="15AAED4F" w:rsidR="004D64A9" w:rsidRPr="005E7581" w:rsidRDefault="004D64A9" w:rsidP="004D64A9">
      <w:pPr>
        <w:pStyle w:val="ListParagraph"/>
        <w:numPr>
          <w:ilvl w:val="1"/>
          <w:numId w:val="20"/>
        </w:numPr>
      </w:pPr>
      <w:r w:rsidRPr="005E7581">
        <w:t>Who is in charge of them?</w:t>
      </w:r>
    </w:p>
    <w:p w14:paraId="15C98C88" w14:textId="29367058" w:rsidR="004D64A9" w:rsidRPr="005E7581" w:rsidRDefault="004D64A9" w:rsidP="004D64A9">
      <w:pPr>
        <w:pStyle w:val="ListParagraph"/>
        <w:numPr>
          <w:ilvl w:val="1"/>
          <w:numId w:val="20"/>
        </w:numPr>
      </w:pPr>
      <w:r w:rsidRPr="005E7581">
        <w:t>Re-using of EU wide available data, e.g. NUTS?</w:t>
      </w:r>
    </w:p>
    <w:p w14:paraId="00457149" w14:textId="5725B3D3" w:rsidR="00C02FC7" w:rsidRDefault="009B782B" w:rsidP="004D64A9">
      <w:pPr>
        <w:pStyle w:val="ListParagraph"/>
        <w:numPr>
          <w:ilvl w:val="0"/>
          <w:numId w:val="20"/>
        </w:numPr>
      </w:pPr>
      <w:r>
        <w:t xml:space="preserve">How the identifiers </w:t>
      </w:r>
      <w:r w:rsidR="009A242E">
        <w:t xml:space="preserve">@id </w:t>
      </w:r>
      <w:r>
        <w:t>should be used in the file</w:t>
      </w:r>
      <w:r w:rsidR="00425A5F">
        <w:t>:</w:t>
      </w:r>
    </w:p>
    <w:p w14:paraId="180887CC" w14:textId="26E0DBC5" w:rsidR="00425A5F" w:rsidRDefault="00425A5F" w:rsidP="00425A5F">
      <w:pPr>
        <w:pStyle w:val="ListParagraph"/>
        <w:numPr>
          <w:ilvl w:val="1"/>
          <w:numId w:val="20"/>
        </w:numPr>
      </w:pPr>
      <w:r>
        <w:t>Using the EU-ID as numerical part of the id?</w:t>
      </w:r>
    </w:p>
    <w:p w14:paraId="3051A367" w14:textId="06E38F53" w:rsidR="00425A5F" w:rsidRDefault="00425A5F" w:rsidP="00425A5F">
      <w:pPr>
        <w:pStyle w:val="ListParagraph"/>
        <w:numPr>
          <w:ilvl w:val="1"/>
          <w:numId w:val="20"/>
        </w:numPr>
      </w:pPr>
      <w:r>
        <w:t>Re-using the existing retail ID</w:t>
      </w:r>
    </w:p>
    <w:p w14:paraId="183E6C93" w14:textId="31F0BDF3" w:rsidR="0024207C" w:rsidRDefault="0024207C" w:rsidP="00425A5F">
      <w:pPr>
        <w:pStyle w:val="ListParagraph"/>
        <w:numPr>
          <w:ilvl w:val="1"/>
          <w:numId w:val="20"/>
        </w:numPr>
      </w:pPr>
      <w:r>
        <w:t xml:space="preserve">Shall we </w:t>
      </w:r>
      <w:r w:rsidR="00C1238A">
        <w:t xml:space="preserve">use the object types for the </w:t>
      </w:r>
      <w:r w:rsidR="009A242E">
        <w:t xml:space="preserve">distinction between the different </w:t>
      </w:r>
      <w:r w:rsidR="00A40D76">
        <w:t xml:space="preserve">objects e.g. </w:t>
      </w:r>
      <w:proofErr w:type="spellStart"/>
      <w:r w:rsidR="00A40D76">
        <w:t>ScheduledStopPoint</w:t>
      </w:r>
      <w:proofErr w:type="spellEnd"/>
      <w:r w:rsidR="00A40D76">
        <w:t>:&lt;EU</w:t>
      </w:r>
      <w:r w:rsidR="008909C9">
        <w:t>-</w:t>
      </w:r>
      <w:r w:rsidR="00A40D76">
        <w:t xml:space="preserve">id&gt;… , </w:t>
      </w:r>
      <w:proofErr w:type="spellStart"/>
      <w:r w:rsidR="00A40D76">
        <w:t>StopPlace</w:t>
      </w:r>
      <w:proofErr w:type="spellEnd"/>
      <w:r w:rsidR="00A40D76">
        <w:t>:&lt;EU</w:t>
      </w:r>
      <w:r w:rsidR="008909C9">
        <w:t>-</w:t>
      </w:r>
      <w:r w:rsidR="00A40D76">
        <w:t>id&gt;</w:t>
      </w:r>
      <w:r w:rsidR="00940151">
        <w:t>….</w:t>
      </w:r>
    </w:p>
    <w:p w14:paraId="7392A2F1" w14:textId="7E5AE663" w:rsidR="004D64A9" w:rsidRPr="005E7581" w:rsidRDefault="000C6288" w:rsidP="004D64A9">
      <w:pPr>
        <w:pStyle w:val="ListParagraph"/>
        <w:numPr>
          <w:ilvl w:val="0"/>
          <w:numId w:val="20"/>
        </w:numPr>
      </w:pPr>
      <w:proofErr w:type="spellStart"/>
      <w:r w:rsidRPr="005E7581">
        <w:t>Sch</w:t>
      </w:r>
      <w:r w:rsidR="00C02FC7">
        <w:t>e</w:t>
      </w:r>
      <w:r w:rsidRPr="005E7581">
        <w:t>d</w:t>
      </w:r>
      <w:r w:rsidR="00C02FC7">
        <w:t>u</w:t>
      </w:r>
      <w:r w:rsidRPr="005E7581">
        <w:t>ledStopPoint</w:t>
      </w:r>
      <w:proofErr w:type="spellEnd"/>
      <w:r w:rsidRPr="005E7581">
        <w:t>/</w:t>
      </w:r>
      <w:proofErr w:type="spellStart"/>
      <w:r w:rsidRPr="005E7581">
        <w:t>tariffZones</w:t>
      </w:r>
      <w:proofErr w:type="spellEnd"/>
      <w:r w:rsidRPr="005E7581">
        <w:t xml:space="preserve"> – is not a tariff zone, </w:t>
      </w:r>
      <w:proofErr w:type="spellStart"/>
      <w:r w:rsidRPr="005E7581">
        <w:t>its</w:t>
      </w:r>
      <w:proofErr w:type="spellEnd"/>
      <w:r w:rsidRPr="005E7581">
        <w:t xml:space="preserve"> an ID for the reservation system, to be replaced by </w:t>
      </w:r>
      <w:proofErr w:type="spellStart"/>
      <w:r w:rsidRPr="005E7581">
        <w:t>keyList</w:t>
      </w:r>
      <w:proofErr w:type="spellEnd"/>
      <w:r w:rsidRPr="005E7581">
        <w:t xml:space="preserve"> for reservation code including the operator / reservation system</w:t>
      </w:r>
    </w:p>
    <w:p w14:paraId="2F52008D" w14:textId="77777777" w:rsidR="00F7523E" w:rsidRPr="005E7581" w:rsidRDefault="00F7523E" w:rsidP="00F7419F">
      <w:pPr>
        <w:ind w:left="1560" w:hanging="1560"/>
      </w:pPr>
    </w:p>
    <w:p w14:paraId="77EBE4E1" w14:textId="77777777" w:rsidR="00F7419F" w:rsidRPr="005E7581" w:rsidRDefault="00F7419F" w:rsidP="00F7419F">
      <w:pPr>
        <w:ind w:left="1560" w:hanging="1560"/>
      </w:pPr>
    </w:p>
    <w:p w14:paraId="2FB88CC4" w14:textId="77777777" w:rsidR="00F7419F" w:rsidRPr="005E7581" w:rsidRDefault="00F7419F" w:rsidP="00F7419F">
      <w:pPr>
        <w:ind w:left="1560" w:hanging="1560"/>
      </w:pPr>
    </w:p>
    <w:p w14:paraId="55FD0CF3" w14:textId="77777777" w:rsidR="00F7419F" w:rsidRPr="005E7581" w:rsidRDefault="00F7419F" w:rsidP="00F7419F">
      <w:pPr>
        <w:ind w:left="1560" w:hanging="1560"/>
      </w:pPr>
    </w:p>
    <w:p w14:paraId="67E6A6A2" w14:textId="77777777" w:rsidR="00F7419F" w:rsidRPr="005E7581" w:rsidRDefault="00F7419F" w:rsidP="00F7419F">
      <w:pPr>
        <w:ind w:left="1560" w:hanging="1560"/>
      </w:pPr>
    </w:p>
    <w:p w14:paraId="16938552" w14:textId="77777777" w:rsidR="00F7419F" w:rsidRPr="005E7581" w:rsidRDefault="00F7419F" w:rsidP="00F7419F">
      <w:pPr>
        <w:ind w:left="1560" w:hanging="1560"/>
      </w:pPr>
    </w:p>
    <w:p w14:paraId="346E66EB" w14:textId="77777777" w:rsidR="00F7419F" w:rsidRPr="005E7581" w:rsidRDefault="00F7419F" w:rsidP="00F7419F">
      <w:pPr>
        <w:ind w:left="1560" w:hanging="1560"/>
      </w:pPr>
    </w:p>
    <w:p w14:paraId="0A6F0DD5" w14:textId="77777777" w:rsidR="00F7523E" w:rsidRPr="005E7581" w:rsidRDefault="00F7523E" w:rsidP="00970595">
      <w:pPr>
        <w:spacing w:after="200" w:line="276" w:lineRule="auto"/>
        <w:jc w:val="left"/>
      </w:pPr>
    </w:p>
    <w:p w14:paraId="61724A4A" w14:textId="21A55786" w:rsidR="00F7523E" w:rsidRPr="005E7581" w:rsidRDefault="005E7581" w:rsidP="00633308">
      <w:pPr>
        <w:pStyle w:val="Heading1"/>
      </w:pPr>
      <w:r w:rsidRPr="005E7581">
        <w:t xml:space="preserve">Elements used in </w:t>
      </w:r>
      <w:r w:rsidRPr="004D1E21">
        <w:t>SKDUPD</w:t>
      </w:r>
      <w:r w:rsidRPr="005E7581">
        <w:t>:</w:t>
      </w:r>
    </w:p>
    <w:p w14:paraId="04295C75" w14:textId="77777777" w:rsidR="005E7581" w:rsidRPr="005E7581" w:rsidRDefault="005E7581" w:rsidP="005E7581">
      <w:pPr>
        <w:spacing w:before="100" w:beforeAutospacing="1" w:after="100" w:afterAutospacing="1" w:line="300" w:lineRule="atLeast"/>
        <w:jc w:val="lef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</w:pPr>
      <w:r w:rsidRPr="005E7581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1. Document Level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7"/>
        <w:gridCol w:w="649"/>
        <w:gridCol w:w="1057"/>
        <w:gridCol w:w="1745"/>
        <w:gridCol w:w="2315"/>
      </w:tblGrid>
      <w:tr w:rsidR="005E7581" w:rsidRPr="005E7581" w14:paraId="15FEA9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CCA715" w14:textId="77777777" w:rsidR="005E7581" w:rsidRPr="005E7581" w:rsidRDefault="005E7581" w:rsidP="005E7581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Element Path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329B68" w14:textId="77777777" w:rsidR="005E7581" w:rsidRPr="005E7581" w:rsidRDefault="005E7581" w:rsidP="005E7581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80C943" w14:textId="77777777" w:rsidR="005E7581" w:rsidRPr="005E7581" w:rsidRDefault="005E7581" w:rsidP="005E7581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Cardinality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B5D913" w14:textId="77777777" w:rsidR="005E7581" w:rsidRPr="005E7581" w:rsidRDefault="005E7581" w:rsidP="005E7581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555730" w14:textId="77777777" w:rsidR="005E7581" w:rsidRPr="005E7581" w:rsidRDefault="005E7581" w:rsidP="005E7581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Example / Comment</w:t>
            </w:r>
          </w:p>
        </w:tc>
      </w:tr>
      <w:tr w:rsidR="005E7581" w:rsidRPr="005E7581" w14:paraId="5C2A3B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B95DE7" w14:textId="77777777" w:rsidR="005E7581" w:rsidRPr="005E7581" w:rsidRDefault="005E7581" w:rsidP="005E7581">
            <w:pPr>
              <w:pStyle w:val="NormalTextTable"/>
              <w:rPr>
                <w:sz w:val="24"/>
                <w:szCs w:val="24"/>
                <w:lang w:val="en-GB" w:eastAsia="en-GB"/>
              </w:rPr>
            </w:pPr>
            <w:r w:rsidRPr="005E7581">
              <w:rPr>
                <w:lang w:val="en-GB" w:eastAsia="en-GB"/>
              </w:rPr>
              <w:t>PublicationDelivery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544EEC" w14:textId="77777777" w:rsidR="005E7581" w:rsidRPr="005E7581" w:rsidRDefault="005E7581" w:rsidP="005E7581">
            <w:pPr>
              <w:pStyle w:val="NormalTextTable"/>
              <w:rPr>
                <w:sz w:val="24"/>
                <w:szCs w:val="24"/>
                <w:lang w:val="en-GB" w:eastAsia="en-GB"/>
              </w:rPr>
            </w:pPr>
            <w:r w:rsidRPr="005E7581">
              <w:rPr>
                <w:sz w:val="24"/>
                <w:szCs w:val="24"/>
                <w:lang w:val="en-GB"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646BB5" w14:textId="77777777" w:rsidR="005E7581" w:rsidRPr="005E7581" w:rsidRDefault="005E7581" w:rsidP="005E7581">
            <w:pPr>
              <w:pStyle w:val="NormalTextTable"/>
              <w:rPr>
                <w:sz w:val="24"/>
                <w:szCs w:val="24"/>
                <w:lang w:val="en-GB" w:eastAsia="en-GB"/>
              </w:rPr>
            </w:pPr>
            <w:r w:rsidRPr="005E7581">
              <w:rPr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84CC88" w14:textId="77777777" w:rsidR="005E7581" w:rsidRPr="005E7581" w:rsidRDefault="005E7581" w:rsidP="005E7581">
            <w:pPr>
              <w:pStyle w:val="NormalTextTable"/>
              <w:rPr>
                <w:sz w:val="24"/>
                <w:szCs w:val="24"/>
                <w:lang w:val="en-GB" w:eastAsia="en-GB"/>
              </w:rPr>
            </w:pPr>
            <w:r w:rsidRPr="005E7581">
              <w:rPr>
                <w:sz w:val="24"/>
                <w:szCs w:val="24"/>
                <w:lang w:val="en-GB" w:eastAsia="en-GB"/>
              </w:rPr>
              <w:t>Root element of a NeTEx publication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A745B6" w14:textId="77777777" w:rsidR="005E7581" w:rsidRPr="005E7581" w:rsidRDefault="005E7581" w:rsidP="005E7581">
            <w:pPr>
              <w:pStyle w:val="NormalTextTable"/>
              <w:rPr>
                <w:sz w:val="24"/>
                <w:szCs w:val="24"/>
                <w:lang w:val="en-GB" w:eastAsia="en-GB"/>
              </w:rPr>
            </w:pPr>
            <w:r w:rsidRPr="005E7581">
              <w:rPr>
                <w:sz w:val="24"/>
                <w:szCs w:val="24"/>
                <w:lang w:val="en-GB" w:eastAsia="en-GB"/>
              </w:rPr>
              <w:t>Must be present</w:t>
            </w:r>
          </w:p>
        </w:tc>
      </w:tr>
      <w:tr w:rsidR="005E7581" w:rsidRPr="005E7581" w14:paraId="55C2B6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45C5EC" w14:textId="77777777" w:rsidR="005E7581" w:rsidRPr="005E7581" w:rsidRDefault="005E7581" w:rsidP="005E7581">
            <w:pPr>
              <w:pStyle w:val="NormalTextTable"/>
              <w:rPr>
                <w:sz w:val="24"/>
                <w:szCs w:val="24"/>
                <w:lang w:val="en-GB" w:eastAsia="en-GB"/>
              </w:rPr>
            </w:pPr>
            <w:r w:rsidRPr="005E7581">
              <w:rPr>
                <w:lang w:val="en-GB" w:eastAsia="en-GB"/>
              </w:rPr>
              <w:t>PublicationDelivery/@version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C6D863" w14:textId="77777777" w:rsidR="005E7581" w:rsidRPr="005E7581" w:rsidRDefault="005E7581" w:rsidP="005E7581">
            <w:pPr>
              <w:pStyle w:val="NormalTextTable"/>
              <w:rPr>
                <w:sz w:val="24"/>
                <w:szCs w:val="24"/>
                <w:lang w:val="en-GB" w:eastAsia="en-GB"/>
              </w:rPr>
            </w:pPr>
            <w:r w:rsidRPr="005E7581">
              <w:rPr>
                <w:sz w:val="24"/>
                <w:szCs w:val="24"/>
                <w:lang w:val="en-GB"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6805C9" w14:textId="77777777" w:rsidR="005E7581" w:rsidRPr="005E7581" w:rsidRDefault="005E7581" w:rsidP="005E7581">
            <w:pPr>
              <w:pStyle w:val="NormalTextTable"/>
              <w:rPr>
                <w:sz w:val="24"/>
                <w:szCs w:val="24"/>
                <w:lang w:val="en-GB" w:eastAsia="en-GB"/>
              </w:rPr>
            </w:pPr>
            <w:r w:rsidRPr="005E7581">
              <w:rPr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B2D639" w14:textId="77777777" w:rsidR="005E7581" w:rsidRPr="005E7581" w:rsidRDefault="005E7581" w:rsidP="005E7581">
            <w:pPr>
              <w:pStyle w:val="NormalTextTable"/>
              <w:rPr>
                <w:sz w:val="24"/>
                <w:szCs w:val="24"/>
                <w:lang w:val="en-GB" w:eastAsia="en-GB"/>
              </w:rPr>
            </w:pPr>
            <w:r w:rsidRPr="005E7581">
              <w:rPr>
                <w:sz w:val="24"/>
                <w:szCs w:val="24"/>
                <w:lang w:val="en-GB" w:eastAsia="en-GB"/>
              </w:rPr>
              <w:t>NeTEx publication 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D11942" w14:textId="77777777" w:rsidR="005E7581" w:rsidRPr="005E7581" w:rsidRDefault="005E7581" w:rsidP="005E7581">
            <w:pPr>
              <w:pStyle w:val="NormalTextTable"/>
              <w:rPr>
                <w:sz w:val="24"/>
                <w:szCs w:val="24"/>
                <w:lang w:val="en-GB" w:eastAsia="en-GB"/>
              </w:rPr>
            </w:pPr>
            <w:r w:rsidRPr="005E7581">
              <w:rPr>
                <w:lang w:val="en-GB" w:eastAsia="en-GB"/>
              </w:rPr>
              <w:t>1.0</w:t>
            </w:r>
          </w:p>
        </w:tc>
      </w:tr>
      <w:tr w:rsidR="005E7581" w:rsidRPr="005E7581" w14:paraId="166FDE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E2BE5B" w14:textId="77777777" w:rsidR="005E7581" w:rsidRPr="005E7581" w:rsidRDefault="005E7581" w:rsidP="005E7581">
            <w:pPr>
              <w:pStyle w:val="NormalTextTable"/>
              <w:rPr>
                <w:sz w:val="24"/>
                <w:szCs w:val="24"/>
                <w:lang w:val="en-GB" w:eastAsia="en-GB"/>
              </w:rPr>
            </w:pPr>
            <w:r w:rsidRPr="005E7581">
              <w:rPr>
                <w:lang w:val="en-GB" w:eastAsia="en-GB"/>
              </w:rPr>
              <w:t>PublicationDelivery/@xsi:schemaLocation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AD6F30" w14:textId="77777777" w:rsidR="005E7581" w:rsidRPr="005E7581" w:rsidRDefault="005E7581" w:rsidP="005E7581">
            <w:pPr>
              <w:pStyle w:val="NormalTextTable"/>
              <w:rPr>
                <w:sz w:val="24"/>
                <w:szCs w:val="24"/>
                <w:lang w:val="en-GB" w:eastAsia="en-GB"/>
              </w:rPr>
            </w:pPr>
            <w:r w:rsidRPr="005E7581">
              <w:rPr>
                <w:sz w:val="24"/>
                <w:szCs w:val="24"/>
                <w:lang w:val="en-GB"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8F853D" w14:textId="77777777" w:rsidR="005E7581" w:rsidRPr="005E7581" w:rsidRDefault="005E7581" w:rsidP="005E7581">
            <w:pPr>
              <w:pStyle w:val="NormalTextTable"/>
              <w:rPr>
                <w:sz w:val="24"/>
                <w:szCs w:val="24"/>
                <w:lang w:val="en-GB" w:eastAsia="en-GB"/>
              </w:rPr>
            </w:pPr>
            <w:r w:rsidRPr="005E7581">
              <w:rPr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F7584B" w14:textId="77777777" w:rsidR="005E7581" w:rsidRPr="005E7581" w:rsidRDefault="005E7581" w:rsidP="005E7581">
            <w:pPr>
              <w:pStyle w:val="NormalTextTable"/>
              <w:rPr>
                <w:sz w:val="24"/>
                <w:szCs w:val="24"/>
                <w:lang w:val="en-GB" w:eastAsia="en-GB"/>
              </w:rPr>
            </w:pPr>
            <w:r w:rsidRPr="005E7581">
              <w:rPr>
                <w:sz w:val="24"/>
                <w:szCs w:val="24"/>
                <w:lang w:val="en-GB" w:eastAsia="en-GB"/>
              </w:rPr>
              <w:t>Schema reference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02F4A3" w14:textId="77777777" w:rsidR="005E7581" w:rsidRPr="005E7581" w:rsidRDefault="005E7581" w:rsidP="005E7581">
            <w:pPr>
              <w:pStyle w:val="NormalTextTable"/>
              <w:rPr>
                <w:sz w:val="24"/>
                <w:szCs w:val="24"/>
                <w:lang w:val="en-GB" w:eastAsia="en-GB"/>
              </w:rPr>
            </w:pPr>
            <w:r w:rsidRPr="005E7581">
              <w:rPr>
                <w:sz w:val="24"/>
                <w:szCs w:val="24"/>
                <w:lang w:val="en-GB" w:eastAsia="en-GB"/>
              </w:rPr>
              <w:t>NeTEx_publication.xsd</w:t>
            </w:r>
          </w:p>
        </w:tc>
      </w:tr>
    </w:tbl>
    <w:p w14:paraId="7EED1F73" w14:textId="77777777" w:rsidR="005E7581" w:rsidRPr="005E7581" w:rsidRDefault="005E7581" w:rsidP="005E7581">
      <w:pPr>
        <w:spacing w:before="100" w:beforeAutospacing="1" w:after="100" w:afterAutospacing="1" w:line="300" w:lineRule="atLeast"/>
        <w:jc w:val="lef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</w:pPr>
      <w:r w:rsidRPr="005E7581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2. Publication 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1"/>
        <w:gridCol w:w="649"/>
        <w:gridCol w:w="1057"/>
        <w:gridCol w:w="1933"/>
        <w:gridCol w:w="2063"/>
      </w:tblGrid>
      <w:tr w:rsidR="005E7581" w:rsidRPr="005E7581" w14:paraId="42307D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DC8067" w14:textId="77777777" w:rsidR="005E7581" w:rsidRPr="005E7581" w:rsidRDefault="005E7581" w:rsidP="005E7581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Element Path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36D28C" w14:textId="77777777" w:rsidR="005E7581" w:rsidRPr="005E7581" w:rsidRDefault="005E7581" w:rsidP="005E7581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382A9D" w14:textId="77777777" w:rsidR="005E7581" w:rsidRPr="005E7581" w:rsidRDefault="005E7581" w:rsidP="005E7581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Cardinality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C79623" w14:textId="77777777" w:rsidR="005E7581" w:rsidRPr="005E7581" w:rsidRDefault="005E7581" w:rsidP="005E7581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D79309" w14:textId="77777777" w:rsidR="005E7581" w:rsidRPr="005E7581" w:rsidRDefault="005E7581" w:rsidP="005E7581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Example / Comment</w:t>
            </w:r>
          </w:p>
        </w:tc>
      </w:tr>
      <w:tr w:rsidR="005E7581" w:rsidRPr="005E7581" w14:paraId="613779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452781" w14:textId="77777777" w:rsidR="005E7581" w:rsidRPr="005E7581" w:rsidRDefault="005E7581" w:rsidP="005E7581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5E7581">
              <w:rPr>
                <w:rFonts w:cstheme="minorHAnsi"/>
                <w:lang w:eastAsia="en-GB"/>
              </w:rPr>
              <w:t>PublicationDelivery/PublicationTimestamp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0962D8" w14:textId="77777777" w:rsidR="005E7581" w:rsidRPr="005E7581" w:rsidRDefault="005E7581" w:rsidP="005E7581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5E7581">
              <w:rPr>
                <w:rFonts w:cstheme="minorHAnsi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21D048" w14:textId="77777777" w:rsidR="005E7581" w:rsidRPr="005E7581" w:rsidRDefault="005E7581" w:rsidP="005E7581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5E7581">
              <w:rPr>
                <w:rFonts w:cstheme="minorHAnsi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4055DD" w14:textId="77777777" w:rsidR="005E7581" w:rsidRPr="005E7581" w:rsidRDefault="005E7581" w:rsidP="005E7581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5E7581">
              <w:rPr>
                <w:rFonts w:cstheme="minorHAnsi"/>
                <w:sz w:val="24"/>
                <w:szCs w:val="24"/>
                <w:lang w:eastAsia="en-GB"/>
              </w:rPr>
              <w:t>Creation timestamp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2AD4EE" w14:textId="77777777" w:rsidR="005E7581" w:rsidRPr="005E7581" w:rsidRDefault="005E7581" w:rsidP="005E7581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5E7581">
              <w:rPr>
                <w:rFonts w:cstheme="minorHAnsi"/>
                <w:sz w:val="24"/>
                <w:szCs w:val="24"/>
                <w:lang w:eastAsia="en-GB"/>
              </w:rPr>
              <w:t>ISO 8601</w:t>
            </w:r>
          </w:p>
        </w:tc>
      </w:tr>
      <w:tr w:rsidR="005E7581" w:rsidRPr="005E7581" w14:paraId="402E94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3E7D20" w14:textId="77777777" w:rsidR="005E7581" w:rsidRPr="005E7581" w:rsidRDefault="005E7581" w:rsidP="005E7581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5E7581">
              <w:rPr>
                <w:rFonts w:cstheme="minorHAnsi"/>
                <w:lang w:eastAsia="en-GB"/>
              </w:rPr>
              <w:t>PublicationDelivery/ParticipantRef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52EDE0" w14:textId="77777777" w:rsidR="005E7581" w:rsidRPr="005E7581" w:rsidRDefault="005E7581" w:rsidP="005E7581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5E7581">
              <w:rPr>
                <w:rFonts w:cstheme="minorHAnsi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7C552A" w14:textId="77777777" w:rsidR="005E7581" w:rsidRPr="005E7581" w:rsidRDefault="005E7581" w:rsidP="005E7581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5E7581">
              <w:rPr>
                <w:rFonts w:cstheme="minorHAnsi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DBD4DF" w14:textId="77777777" w:rsidR="005E7581" w:rsidRPr="005E7581" w:rsidRDefault="005E7581" w:rsidP="005E7581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5E7581">
              <w:rPr>
                <w:rFonts w:cstheme="minorHAnsi"/>
                <w:sz w:val="24"/>
                <w:szCs w:val="24"/>
                <w:lang w:eastAsia="en-GB"/>
              </w:rPr>
              <w:t>Data provider identifier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82421A" w14:textId="43903734" w:rsidR="005E7581" w:rsidRPr="005E7581" w:rsidRDefault="005E7581" w:rsidP="005E7581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5E7581">
              <w:rPr>
                <w:rFonts w:cstheme="minorHAnsi"/>
                <w:sz w:val="24"/>
                <w:szCs w:val="24"/>
                <w:lang w:eastAsia="en-GB"/>
              </w:rPr>
              <w:t>Railway undertaking</w:t>
            </w:r>
            <w:r>
              <w:rPr>
                <w:rFonts w:cstheme="minorHAnsi"/>
                <w:sz w:val="24"/>
                <w:szCs w:val="24"/>
                <w:lang w:eastAsia="en-GB"/>
              </w:rPr>
              <w:t xml:space="preserve"> identified by the </w:t>
            </w:r>
            <w:r w:rsidR="0023034C">
              <w:rPr>
                <w:rFonts w:cstheme="minorHAnsi"/>
                <w:sz w:val="24"/>
                <w:szCs w:val="24"/>
                <w:lang w:eastAsia="en-GB"/>
              </w:rPr>
              <w:t>organisation code</w:t>
            </w:r>
          </w:p>
        </w:tc>
      </w:tr>
      <w:tr w:rsidR="005E7581" w:rsidRPr="005E7581" w14:paraId="7F48D8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0506A0" w14:textId="77777777" w:rsidR="005E7581" w:rsidRPr="005E7581" w:rsidRDefault="005E7581" w:rsidP="005E7581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5E7581">
              <w:rPr>
                <w:rFonts w:cstheme="minorHAnsi"/>
                <w:lang w:eastAsia="en-GB"/>
              </w:rPr>
              <w:t>PublicationDelivery/Description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DC08C9" w14:textId="77777777" w:rsidR="005E7581" w:rsidRPr="005E7581" w:rsidRDefault="005E7581" w:rsidP="005E7581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5E7581">
              <w:rPr>
                <w:rFonts w:cstheme="minorHAnsi"/>
                <w:sz w:val="24"/>
                <w:szCs w:val="24"/>
                <w:lang w:eastAsia="en-GB"/>
              </w:rPr>
              <w:t>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49C6A3" w14:textId="77777777" w:rsidR="005E7581" w:rsidRPr="005E7581" w:rsidRDefault="005E7581" w:rsidP="005E7581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5E7581">
              <w:rPr>
                <w:rFonts w:cstheme="minorHAnsi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5616DC" w14:textId="77777777" w:rsidR="005E7581" w:rsidRPr="005E7581" w:rsidRDefault="005E7581" w:rsidP="005E7581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5E7581">
              <w:rPr>
                <w:rFonts w:cstheme="minorHAnsi"/>
                <w:sz w:val="24"/>
                <w:szCs w:val="24"/>
                <w:lang w:eastAsia="en-GB"/>
              </w:rPr>
              <w:t>Human</w:t>
            </w:r>
            <w:r w:rsidRPr="005E7581">
              <w:rPr>
                <w:rFonts w:cstheme="minorHAnsi"/>
                <w:sz w:val="24"/>
                <w:szCs w:val="24"/>
                <w:lang w:eastAsia="en-GB"/>
              </w:rPr>
              <w:noBreakHyphen/>
              <w:t>readable 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B7BFE1" w14:textId="77777777" w:rsidR="005E7581" w:rsidRPr="005E7581" w:rsidRDefault="005E7581" w:rsidP="005E7581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5E7581">
              <w:rPr>
                <w:rFonts w:cstheme="minorHAnsi"/>
                <w:sz w:val="24"/>
                <w:szCs w:val="24"/>
                <w:lang w:eastAsia="en-GB"/>
              </w:rPr>
              <w:t>Free text</w:t>
            </w:r>
          </w:p>
        </w:tc>
      </w:tr>
      <w:tr w:rsidR="005E7581" w:rsidRPr="005E7581" w14:paraId="7F4709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B6F329" w14:textId="77777777" w:rsidR="005E7581" w:rsidRPr="005E7581" w:rsidRDefault="005E7581" w:rsidP="005E7581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5E7581">
              <w:rPr>
                <w:rFonts w:cstheme="minorHAnsi"/>
                <w:lang w:eastAsia="en-GB"/>
              </w:rPr>
              <w:t>PublicationDelivery/Version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9B3780" w14:textId="77777777" w:rsidR="005E7581" w:rsidRPr="005E7581" w:rsidRDefault="005E7581" w:rsidP="005E7581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5E7581">
              <w:rPr>
                <w:rFonts w:cstheme="minorHAnsi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ACE78B" w14:textId="77777777" w:rsidR="005E7581" w:rsidRPr="005E7581" w:rsidRDefault="005E7581" w:rsidP="005E7581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5E7581">
              <w:rPr>
                <w:rFonts w:cstheme="minorHAnsi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3B8243" w14:textId="77777777" w:rsidR="005E7581" w:rsidRPr="005E7581" w:rsidRDefault="005E7581" w:rsidP="005E7581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5E7581">
              <w:rPr>
                <w:rFonts w:cstheme="minorHAnsi"/>
                <w:sz w:val="24"/>
                <w:szCs w:val="24"/>
                <w:lang w:eastAsia="en-GB"/>
              </w:rPr>
              <w:t>Publication 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00F1BF" w14:textId="20D23371" w:rsidR="005E7581" w:rsidRPr="005E7581" w:rsidRDefault="0023034C" w:rsidP="005E7581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23034C">
              <w:rPr>
                <w:rFonts w:cstheme="minorHAnsi"/>
                <w:color w:val="FF0000"/>
                <w:sz w:val="24"/>
                <w:szCs w:val="24"/>
                <w:lang w:eastAsia="en-GB"/>
              </w:rPr>
              <w:t>TODO</w:t>
            </w:r>
          </w:p>
        </w:tc>
      </w:tr>
    </w:tbl>
    <w:p w14:paraId="5D5D72A1" w14:textId="77777777" w:rsidR="005E7581" w:rsidRPr="005E7581" w:rsidRDefault="005E7581" w:rsidP="005E7581">
      <w:pPr>
        <w:spacing w:before="100" w:beforeAutospacing="1" w:after="100" w:afterAutospacing="1" w:line="300" w:lineRule="atLeast"/>
        <w:jc w:val="lef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</w:pPr>
      <w:r w:rsidRPr="005E7581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3. Data Container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1"/>
        <w:gridCol w:w="649"/>
        <w:gridCol w:w="1057"/>
        <w:gridCol w:w="1494"/>
        <w:gridCol w:w="1812"/>
      </w:tblGrid>
      <w:tr w:rsidR="0023034C" w:rsidRPr="005E7581" w14:paraId="33CBDA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036EBE" w14:textId="77777777" w:rsidR="005E7581" w:rsidRPr="005E7581" w:rsidRDefault="005E7581" w:rsidP="0023034C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Element Path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BC4A36" w14:textId="77777777" w:rsidR="005E7581" w:rsidRPr="005E7581" w:rsidRDefault="005E7581" w:rsidP="0023034C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77D5A2" w14:textId="77777777" w:rsidR="005E7581" w:rsidRPr="005E7581" w:rsidRDefault="005E7581" w:rsidP="0023034C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Cardinality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4B5D6C" w14:textId="77777777" w:rsidR="005E7581" w:rsidRPr="005E7581" w:rsidRDefault="005E7581" w:rsidP="0023034C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4BF392" w14:textId="77777777" w:rsidR="005E7581" w:rsidRPr="005E7581" w:rsidRDefault="005E7581" w:rsidP="0023034C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Example / Comment</w:t>
            </w:r>
          </w:p>
        </w:tc>
      </w:tr>
      <w:tr w:rsidR="0023034C" w:rsidRPr="0023034C" w14:paraId="49DB36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9469EB" w14:textId="77777777" w:rsidR="005E7581" w:rsidRPr="0023034C" w:rsidRDefault="005E7581" w:rsidP="0023034C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23034C">
              <w:rPr>
                <w:rFonts w:cstheme="minorHAnsi"/>
                <w:lang w:eastAsia="en-GB"/>
              </w:rPr>
              <w:lastRenderedPageBreak/>
              <w:t>PublicationDelivery/dataObjects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B0389C" w14:textId="77777777" w:rsidR="005E7581" w:rsidRPr="0023034C" w:rsidRDefault="005E7581" w:rsidP="0023034C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23034C">
              <w:rPr>
                <w:rFonts w:cstheme="minorHAnsi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788327" w14:textId="77777777" w:rsidR="005E7581" w:rsidRPr="0023034C" w:rsidRDefault="005E7581" w:rsidP="0023034C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23034C">
              <w:rPr>
                <w:rFonts w:cstheme="minorHAnsi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4C37C6" w14:textId="77777777" w:rsidR="005E7581" w:rsidRPr="0023034C" w:rsidRDefault="005E7581" w:rsidP="0023034C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23034C">
              <w:rPr>
                <w:rFonts w:cstheme="minorHAnsi"/>
                <w:sz w:val="24"/>
                <w:szCs w:val="24"/>
                <w:lang w:eastAsia="en-GB"/>
              </w:rPr>
              <w:t>Container for exchanged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048124" w14:textId="77777777" w:rsidR="005E7581" w:rsidRPr="0023034C" w:rsidRDefault="005E7581" w:rsidP="0023034C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23034C">
              <w:rPr>
                <w:rFonts w:cstheme="minorHAnsi"/>
                <w:sz w:val="24"/>
                <w:szCs w:val="24"/>
                <w:lang w:eastAsia="en-GB"/>
              </w:rPr>
              <w:t>Mandatory wrapper</w:t>
            </w:r>
          </w:p>
        </w:tc>
      </w:tr>
      <w:tr w:rsidR="00E279B3" w:rsidRPr="0023034C" w14:paraId="5C9E460B" w14:textId="77777777" w:rsidTr="006B49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AE9724B" w14:textId="1D2038B0" w:rsidR="00E279B3" w:rsidRPr="0023034C" w:rsidRDefault="00E279B3" w:rsidP="00E279B3">
            <w:pPr>
              <w:pStyle w:val="NormalTextTable"/>
              <w:rPr>
                <w:rFonts w:cstheme="minorHAnsi"/>
                <w:lang w:eastAsia="en-GB"/>
              </w:rPr>
            </w:pPr>
            <w:r w:rsidRPr="0023034C">
              <w:rPr>
                <w:rFonts w:cstheme="minorHAnsi"/>
                <w:lang w:eastAsia="en-GB"/>
              </w:rPr>
              <w:t>PublicationDelivery/dataObjects</w:t>
            </w:r>
            <w:r>
              <w:rPr>
                <w:rFonts w:cstheme="minorHAnsi"/>
                <w:lang w:eastAsia="en-GB"/>
              </w:rPr>
              <w:t>/CompositeFrame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8D28B47" w14:textId="782B705B" w:rsidR="00E279B3" w:rsidRPr="0023034C" w:rsidRDefault="00E279B3" w:rsidP="00E279B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>
              <w:rPr>
                <w:rFonts w:cstheme="minorHAnsi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035E926" w14:textId="35824AA5" w:rsidR="00E279B3" w:rsidRPr="0023034C" w:rsidRDefault="00E279B3" w:rsidP="00E279B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>
              <w:rPr>
                <w:rFonts w:cstheme="minorHAnsi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0F3E4627" w14:textId="74B62B0B" w:rsidR="00E279B3" w:rsidRPr="0023034C" w:rsidRDefault="00E279B3" w:rsidP="00E279B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80039E">
              <w:t>Container for exchanged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6315F67F" w14:textId="0B9E4DD2" w:rsidR="00E279B3" w:rsidRPr="0023034C" w:rsidRDefault="00E279B3" w:rsidP="00E279B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80039E">
              <w:t>Mandatory wrapper</w:t>
            </w:r>
          </w:p>
        </w:tc>
      </w:tr>
      <w:tr w:rsidR="002807A4" w:rsidRPr="002807A4" w14:paraId="2E38DF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CB1223B" w14:textId="7069DBA7" w:rsidR="0023034C" w:rsidRPr="00840BC8" w:rsidRDefault="00E279B3" w:rsidP="0023034C">
            <w:pPr>
              <w:pStyle w:val="NormalTextTable"/>
              <w:rPr>
                <w:rFonts w:cstheme="minorHAnsi"/>
                <w:color w:val="FF0000"/>
                <w:highlight w:val="yellow"/>
                <w:lang w:eastAsia="en-GB"/>
              </w:rPr>
            </w:pPr>
            <w:r w:rsidRPr="00840BC8">
              <w:rPr>
                <w:rFonts w:cstheme="minorHAnsi"/>
                <w:color w:val="FF0000"/>
                <w:highlight w:val="yellow"/>
                <w:lang w:eastAsia="en-GB"/>
              </w:rPr>
              <w:t>code</w:t>
            </w:r>
            <w:r w:rsidR="002807A4" w:rsidRPr="00840BC8">
              <w:rPr>
                <w:rFonts w:cstheme="minorHAnsi"/>
                <w:color w:val="FF0000"/>
                <w:highlight w:val="yellow"/>
                <w:lang w:eastAsia="en-GB"/>
              </w:rPr>
              <w:t>spaces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27B2E1D" w14:textId="0BBE23E0" w:rsidR="0023034C" w:rsidRPr="002807A4" w:rsidRDefault="002807A4" w:rsidP="0023034C">
            <w:pPr>
              <w:pStyle w:val="NormalTextTable"/>
              <w:rPr>
                <w:rFonts w:cstheme="minorHAnsi"/>
                <w:color w:val="FF0000"/>
                <w:sz w:val="24"/>
                <w:szCs w:val="24"/>
                <w:lang w:eastAsia="en-GB"/>
              </w:rPr>
            </w:pPr>
            <w:r w:rsidRPr="00840BC8">
              <w:rPr>
                <w:rFonts w:cstheme="minorHAnsi"/>
                <w:color w:val="FF0000"/>
                <w:sz w:val="24"/>
                <w:szCs w:val="24"/>
                <w:highlight w:val="yellow"/>
                <w:lang w:eastAsia="en-GB"/>
              </w:rPr>
              <w:t>???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AA4F1F7" w14:textId="77777777" w:rsidR="0023034C" w:rsidRPr="002807A4" w:rsidRDefault="0023034C" w:rsidP="0023034C">
            <w:pPr>
              <w:pStyle w:val="NormalTextTable"/>
              <w:rPr>
                <w:rFonts w:cstheme="minorHAnsi"/>
                <w:color w:val="FF0000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4E36BFF" w14:textId="77777777" w:rsidR="0023034C" w:rsidRPr="002807A4" w:rsidRDefault="0023034C" w:rsidP="0023034C">
            <w:pPr>
              <w:pStyle w:val="NormalTextTable"/>
              <w:rPr>
                <w:rFonts w:cstheme="minorHAnsi"/>
                <w:color w:val="FF0000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3B2D240" w14:textId="77777777" w:rsidR="0023034C" w:rsidRPr="002807A4" w:rsidRDefault="0023034C" w:rsidP="0023034C">
            <w:pPr>
              <w:pStyle w:val="NormalTextTable"/>
              <w:rPr>
                <w:rFonts w:cstheme="minorHAnsi"/>
                <w:color w:val="FF0000"/>
                <w:sz w:val="24"/>
                <w:szCs w:val="24"/>
                <w:lang w:eastAsia="en-GB"/>
              </w:rPr>
            </w:pPr>
          </w:p>
        </w:tc>
      </w:tr>
      <w:tr w:rsidR="003836C0" w:rsidRPr="0023034C" w14:paraId="7C5684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226F89E" w14:textId="3262378A" w:rsidR="003836C0" w:rsidRPr="0023034C" w:rsidRDefault="003836C0" w:rsidP="003836C0">
            <w:pPr>
              <w:pStyle w:val="NormalTextTable"/>
              <w:rPr>
                <w:rFonts w:cstheme="minorHAnsi"/>
                <w:lang w:eastAsia="en-GB"/>
              </w:rPr>
            </w:pPr>
            <w:r w:rsidRPr="0023034C">
              <w:rPr>
                <w:rFonts w:cstheme="minorHAnsi"/>
                <w:lang w:eastAsia="en-GB"/>
              </w:rPr>
              <w:t>dataObjects/</w:t>
            </w:r>
            <w:r>
              <w:rPr>
                <w:rFonts w:cstheme="minorHAnsi"/>
                <w:lang w:eastAsia="en-GB"/>
              </w:rPr>
              <w:t>frames/</w:t>
            </w:r>
            <w:r w:rsidRPr="003836C0">
              <w:rPr>
                <w:rFonts w:cstheme="minorHAnsi"/>
                <w:lang w:eastAsia="en-GB"/>
              </w:rPr>
              <w:t>ServiceCalendarFrame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C1C92A7" w14:textId="0E9112BD" w:rsidR="003836C0" w:rsidRPr="0023034C" w:rsidRDefault="003836C0" w:rsidP="003836C0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23034C">
              <w:rPr>
                <w:rFonts w:cstheme="minorHAnsi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F32CE90" w14:textId="6E88989A" w:rsidR="003836C0" w:rsidRPr="0023034C" w:rsidRDefault="003836C0" w:rsidP="003836C0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23034C">
              <w:rPr>
                <w:rFonts w:cstheme="minorHAnsi"/>
                <w:sz w:val="24"/>
                <w:szCs w:val="24"/>
                <w:lang w:eastAsia="en-GB"/>
              </w:rPr>
              <w:t>1..R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B2B1F23" w14:textId="7E12A4C1" w:rsidR="003836C0" w:rsidRPr="0023034C" w:rsidRDefault="003836C0" w:rsidP="003836C0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>
              <w:rPr>
                <w:rFonts w:cstheme="minorHAnsi"/>
                <w:sz w:val="24"/>
                <w:szCs w:val="24"/>
                <w:lang w:eastAsia="en-GB"/>
              </w:rPr>
              <w:t>Service calendar for timetable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0565DBA" w14:textId="0D498F3B" w:rsidR="003836C0" w:rsidRDefault="003836C0" w:rsidP="003836C0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>
              <w:rPr>
                <w:rFonts w:cstheme="minorHAnsi"/>
                <w:sz w:val="24"/>
                <w:szCs w:val="24"/>
                <w:lang w:eastAsia="en-GB"/>
              </w:rPr>
              <w:t>Service calendar</w:t>
            </w:r>
          </w:p>
        </w:tc>
      </w:tr>
      <w:tr w:rsidR="001326B7" w:rsidRPr="0023034C" w14:paraId="0C4FE7E6" w14:textId="77777777" w:rsidTr="008A147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63733326" w14:textId="112B1059" w:rsidR="001326B7" w:rsidRPr="0023034C" w:rsidRDefault="001326B7" w:rsidP="001326B7">
            <w:pPr>
              <w:pStyle w:val="NormalTextTable"/>
              <w:rPr>
                <w:rFonts w:cstheme="minorHAnsi"/>
                <w:lang w:eastAsia="en-GB"/>
              </w:rPr>
            </w:pPr>
            <w:r w:rsidRPr="004866E4">
              <w:t>dataObjects/frames/ServiceFrame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557E3064" w14:textId="6C904843" w:rsidR="001326B7" w:rsidRPr="0023034C" w:rsidRDefault="001326B7" w:rsidP="001326B7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4866E4"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65134245" w14:textId="76312EF1" w:rsidR="001326B7" w:rsidRPr="0023034C" w:rsidRDefault="001326B7" w:rsidP="001326B7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4866E4">
              <w:t>1..R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2EE23805" w14:textId="287AAC7B" w:rsidR="001326B7" w:rsidRDefault="001326B7" w:rsidP="001326B7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4866E4">
              <w:t xml:space="preserve">Service </w:t>
            </w:r>
            <w:r>
              <w:t xml:space="preserve">frame </w:t>
            </w:r>
            <w:r w:rsidRPr="004866E4">
              <w:t>for timetable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378BE152" w14:textId="12AC84B1" w:rsidR="001326B7" w:rsidRDefault="001326B7" w:rsidP="001326B7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>
              <w:t xml:space="preserve">Scheduled stop points + distances between them </w:t>
            </w:r>
          </w:p>
        </w:tc>
      </w:tr>
      <w:tr w:rsidR="003836C0" w:rsidRPr="0023034C" w14:paraId="5A2639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CA2A00" w14:textId="333F3463" w:rsidR="003836C0" w:rsidRPr="0023034C" w:rsidRDefault="003836C0" w:rsidP="003836C0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23034C">
              <w:rPr>
                <w:rFonts w:cstheme="minorHAnsi"/>
                <w:lang w:eastAsia="en-GB"/>
              </w:rPr>
              <w:t>dataObjects/</w:t>
            </w:r>
            <w:r>
              <w:rPr>
                <w:rFonts w:cstheme="minorHAnsi"/>
                <w:lang w:eastAsia="en-GB"/>
              </w:rPr>
              <w:t>frames/</w:t>
            </w:r>
            <w:r w:rsidRPr="0023034C">
              <w:rPr>
                <w:rFonts w:cstheme="minorHAnsi"/>
                <w:lang w:eastAsia="en-GB"/>
              </w:rPr>
              <w:t>TimetableFrame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BA3876" w14:textId="77777777" w:rsidR="003836C0" w:rsidRPr="0023034C" w:rsidRDefault="003836C0" w:rsidP="003836C0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23034C">
              <w:rPr>
                <w:rFonts w:cstheme="minorHAnsi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14E774" w14:textId="77777777" w:rsidR="003836C0" w:rsidRPr="0023034C" w:rsidRDefault="003836C0" w:rsidP="003836C0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23034C">
              <w:rPr>
                <w:rFonts w:cstheme="minorHAnsi"/>
                <w:sz w:val="24"/>
                <w:szCs w:val="24"/>
                <w:lang w:eastAsia="en-GB"/>
              </w:rPr>
              <w:t>1..R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0005C9" w14:textId="77777777" w:rsidR="003836C0" w:rsidRPr="0023034C" w:rsidRDefault="003836C0" w:rsidP="003836C0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23034C">
              <w:rPr>
                <w:rFonts w:cstheme="minorHAnsi"/>
                <w:sz w:val="24"/>
                <w:szCs w:val="24"/>
                <w:lang w:eastAsia="en-GB"/>
              </w:rPr>
              <w:t>Timetable data frame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EAD625" w14:textId="5CA1CE53" w:rsidR="003836C0" w:rsidRPr="0023034C" w:rsidRDefault="003836C0" w:rsidP="003836C0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>
              <w:rPr>
                <w:rFonts w:cstheme="minorHAnsi"/>
                <w:sz w:val="24"/>
                <w:szCs w:val="24"/>
                <w:lang w:eastAsia="en-GB"/>
              </w:rPr>
              <w:t>Timetable dataset</w:t>
            </w:r>
          </w:p>
        </w:tc>
      </w:tr>
    </w:tbl>
    <w:p w14:paraId="55E5DB14" w14:textId="7BF2CE9F" w:rsidR="00131CC7" w:rsidRPr="005E7581" w:rsidRDefault="00131CC7" w:rsidP="00131CC7">
      <w:pPr>
        <w:spacing w:before="100" w:beforeAutospacing="1" w:after="100" w:afterAutospacing="1" w:line="300" w:lineRule="atLeast"/>
        <w:jc w:val="lef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</w:pPr>
      <w:r w:rsidRPr="005E7581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 xml:space="preserve">4. </w:t>
      </w:r>
      <w:r w:rsidR="00F743CE" w:rsidRPr="00F743CE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Service</w:t>
      </w:r>
      <w:r w:rsidR="00F743CE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 xml:space="preserve"> </w:t>
      </w:r>
      <w:r w:rsidR="00F743CE" w:rsidRPr="00F743CE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Calendar</w:t>
      </w:r>
      <w:r w:rsidR="00F743CE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 xml:space="preserve"> </w:t>
      </w:r>
      <w:r w:rsidR="00F743CE" w:rsidRPr="00F743CE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Frame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9"/>
        <w:gridCol w:w="649"/>
        <w:gridCol w:w="1057"/>
        <w:gridCol w:w="1683"/>
        <w:gridCol w:w="2505"/>
      </w:tblGrid>
      <w:tr w:rsidR="002C2395" w:rsidRPr="005E7581" w14:paraId="1CD2563A" w14:textId="77777777" w:rsidTr="00535A0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12651B" w14:textId="77777777" w:rsidR="00131CC7" w:rsidRPr="005E7581" w:rsidRDefault="00131CC7" w:rsidP="002F317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Element Path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BDAAA7" w14:textId="77777777" w:rsidR="00131CC7" w:rsidRPr="005E7581" w:rsidRDefault="00131CC7" w:rsidP="002F317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48AD98" w14:textId="77777777" w:rsidR="00131CC7" w:rsidRPr="005E7581" w:rsidRDefault="00131CC7" w:rsidP="002F317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Cardinality</w:t>
            </w:r>
          </w:p>
        </w:tc>
        <w:tc>
          <w:tcPr>
            <w:tcW w:w="214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3893C1" w14:textId="77777777" w:rsidR="00131CC7" w:rsidRPr="005E7581" w:rsidRDefault="00131CC7" w:rsidP="002F317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Description</w:t>
            </w:r>
          </w:p>
        </w:tc>
        <w:tc>
          <w:tcPr>
            <w:tcW w:w="178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8956C3" w14:textId="77777777" w:rsidR="00131CC7" w:rsidRPr="005E7581" w:rsidRDefault="00131CC7" w:rsidP="002F317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Example / Comment</w:t>
            </w:r>
          </w:p>
        </w:tc>
      </w:tr>
      <w:tr w:rsidR="002C2395" w:rsidRPr="002F317B" w14:paraId="044FD4AC" w14:textId="77777777" w:rsidTr="00535A0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42AB50" w14:textId="2E754880" w:rsidR="00131CC7" w:rsidRPr="002F317B" w:rsidRDefault="006B46FF" w:rsidP="002F317B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2F317B">
              <w:rPr>
                <w:rFonts w:cstheme="minorHAnsi"/>
                <w:lang w:eastAsia="en-GB"/>
              </w:rPr>
              <w:t>ServiceCalendarFrame</w:t>
            </w:r>
            <w:r w:rsidR="00131CC7" w:rsidRPr="002F317B">
              <w:rPr>
                <w:rFonts w:cstheme="minorHAnsi"/>
                <w:lang w:val="en-GB" w:eastAsia="en-GB"/>
              </w:rPr>
              <w:t>/@id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B2F767" w14:textId="77777777" w:rsidR="00131CC7" w:rsidRPr="002F317B" w:rsidRDefault="00131CC7" w:rsidP="002F317B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2F317B">
              <w:rPr>
                <w:rFonts w:cstheme="minorHAnsi"/>
                <w:sz w:val="24"/>
                <w:szCs w:val="24"/>
                <w:lang w:val="en-GB"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C9EE01" w14:textId="77777777" w:rsidR="00131CC7" w:rsidRPr="002F317B" w:rsidRDefault="00131CC7" w:rsidP="002F317B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2F317B">
              <w:rPr>
                <w:rFonts w:cstheme="minorHAnsi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214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BC700E" w14:textId="77777777" w:rsidR="00131CC7" w:rsidRPr="002F317B" w:rsidRDefault="00131CC7" w:rsidP="002F317B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2F317B">
              <w:rPr>
                <w:rFonts w:cstheme="minorHAnsi"/>
                <w:sz w:val="24"/>
                <w:szCs w:val="24"/>
                <w:lang w:val="en-GB" w:eastAsia="en-GB"/>
              </w:rPr>
              <w:t>Frame identifier</w:t>
            </w:r>
          </w:p>
        </w:tc>
        <w:tc>
          <w:tcPr>
            <w:tcW w:w="178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23C52A" w14:textId="2F2B6D19" w:rsidR="00131CC7" w:rsidRPr="002F317B" w:rsidRDefault="00131CC7" w:rsidP="002F317B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2F317B">
              <w:rPr>
                <w:rFonts w:cstheme="minorHAnsi"/>
                <w:sz w:val="24"/>
                <w:szCs w:val="24"/>
                <w:lang w:val="en-GB" w:eastAsia="en-GB"/>
              </w:rPr>
              <w:t>Unique</w:t>
            </w:r>
            <w:r w:rsidR="00765FCA" w:rsidRPr="002F317B">
              <w:rPr>
                <w:rFonts w:cstheme="minorHAnsi"/>
                <w:sz w:val="24"/>
                <w:szCs w:val="24"/>
                <w:lang w:eastAsia="en-GB"/>
              </w:rPr>
              <w:t xml:space="preserve"> – </w:t>
            </w:r>
            <w:r w:rsidR="00765FCA" w:rsidRPr="007B5691">
              <w:rPr>
                <w:rFonts w:cstheme="minorHAnsi"/>
                <w:color w:val="FF0000"/>
                <w:sz w:val="24"/>
                <w:szCs w:val="24"/>
                <w:lang w:eastAsia="en-GB"/>
              </w:rPr>
              <w:t xml:space="preserve">composed by </w:t>
            </w:r>
            <w:r w:rsidR="007B5691" w:rsidRPr="007B5691">
              <w:rPr>
                <w:rFonts w:cstheme="minorHAnsi"/>
                <w:color w:val="FF0000"/>
                <w:sz w:val="24"/>
                <w:szCs w:val="24"/>
                <w:lang w:eastAsia="en-GB"/>
              </w:rPr>
              <w:t>???</w:t>
            </w:r>
          </w:p>
        </w:tc>
      </w:tr>
      <w:tr w:rsidR="002C2395" w:rsidRPr="002F317B" w14:paraId="5405A2B0" w14:textId="77777777" w:rsidTr="00535A0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9E7A11" w14:textId="2EC25498" w:rsidR="00131CC7" w:rsidRPr="002F317B" w:rsidRDefault="00934E33" w:rsidP="002F317B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2F317B">
              <w:rPr>
                <w:rFonts w:cstheme="minorHAnsi"/>
                <w:lang w:eastAsia="en-GB"/>
              </w:rPr>
              <w:t>ServiceCalendarFrame</w:t>
            </w:r>
            <w:r w:rsidRPr="002F317B">
              <w:rPr>
                <w:rFonts w:cstheme="minorHAnsi"/>
                <w:lang w:eastAsia="en-GB"/>
              </w:rPr>
              <w:t xml:space="preserve"> </w:t>
            </w:r>
            <w:r w:rsidR="00131CC7" w:rsidRPr="002F317B">
              <w:rPr>
                <w:rFonts w:cstheme="minorHAnsi"/>
                <w:lang w:val="en-GB" w:eastAsia="en-GB"/>
              </w:rPr>
              <w:t>/@version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BD9EC4" w14:textId="77777777" w:rsidR="00131CC7" w:rsidRPr="002F317B" w:rsidRDefault="00131CC7" w:rsidP="002F317B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2F317B">
              <w:rPr>
                <w:rFonts w:cstheme="minorHAnsi"/>
                <w:sz w:val="24"/>
                <w:szCs w:val="24"/>
                <w:lang w:val="en-GB"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808EB6" w14:textId="77777777" w:rsidR="00131CC7" w:rsidRPr="002F317B" w:rsidRDefault="00131CC7" w:rsidP="002F317B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2F317B">
              <w:rPr>
                <w:rFonts w:cstheme="minorHAnsi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214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EF96DC" w14:textId="77777777" w:rsidR="00131CC7" w:rsidRPr="002F317B" w:rsidRDefault="00131CC7" w:rsidP="002F317B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2F317B">
              <w:rPr>
                <w:rFonts w:cstheme="minorHAnsi"/>
                <w:sz w:val="24"/>
                <w:szCs w:val="24"/>
                <w:lang w:val="en-GB" w:eastAsia="en-GB"/>
              </w:rPr>
              <w:t>Frame version</w:t>
            </w:r>
          </w:p>
        </w:tc>
        <w:tc>
          <w:tcPr>
            <w:tcW w:w="178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7B5F58" w14:textId="7CA7D2ED" w:rsidR="00131CC7" w:rsidRPr="002F317B" w:rsidRDefault="00131CC7" w:rsidP="002F317B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2F317B">
              <w:rPr>
                <w:rFonts w:cstheme="minorHAnsi"/>
                <w:sz w:val="24"/>
                <w:szCs w:val="24"/>
                <w:lang w:val="en-GB" w:eastAsia="en-GB"/>
              </w:rPr>
              <w:t>Numeric</w:t>
            </w:r>
            <w:r w:rsidR="00934E33" w:rsidRPr="002F317B">
              <w:rPr>
                <w:rFonts w:cstheme="minorHAnsi"/>
                <w:sz w:val="24"/>
                <w:szCs w:val="24"/>
                <w:lang w:eastAsia="en-GB"/>
              </w:rPr>
              <w:t xml:space="preserve"> </w:t>
            </w:r>
            <w:r w:rsidR="00934E33" w:rsidRPr="002F317B">
              <w:rPr>
                <w:rFonts w:cstheme="minorHAnsi"/>
                <w:color w:val="FF0000"/>
                <w:sz w:val="24"/>
                <w:szCs w:val="24"/>
                <w:lang w:eastAsia="en-GB"/>
              </w:rPr>
              <w:t xml:space="preserve">default </w:t>
            </w:r>
            <w:r w:rsidR="003963E8" w:rsidRPr="002F317B">
              <w:rPr>
                <w:rFonts w:cstheme="minorHAnsi"/>
                <w:color w:val="FF0000"/>
                <w:sz w:val="24"/>
                <w:szCs w:val="24"/>
                <w:lang w:eastAsia="en-GB"/>
              </w:rPr>
              <w:t>any</w:t>
            </w:r>
            <w:r w:rsidR="00934E33" w:rsidRPr="002F317B">
              <w:rPr>
                <w:rFonts w:cstheme="minorHAnsi"/>
                <w:color w:val="FF0000"/>
                <w:sz w:val="24"/>
                <w:szCs w:val="24"/>
                <w:lang w:eastAsia="en-GB"/>
              </w:rPr>
              <w:t>?</w:t>
            </w:r>
          </w:p>
        </w:tc>
      </w:tr>
      <w:tr w:rsidR="002C2395" w:rsidRPr="002F317B" w14:paraId="30FB08F3" w14:textId="77777777" w:rsidTr="00535A0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3F0D2E" w14:textId="41B1F606" w:rsidR="00131CC7" w:rsidRPr="002F317B" w:rsidRDefault="00934E33" w:rsidP="002F317B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2F317B">
              <w:rPr>
                <w:rFonts w:cstheme="minorHAnsi"/>
                <w:lang w:eastAsia="en-GB"/>
              </w:rPr>
              <w:t>ServiceCalendarFrame</w:t>
            </w:r>
            <w:r w:rsidR="00131CC7" w:rsidRPr="002F317B">
              <w:rPr>
                <w:rFonts w:cstheme="minorHAnsi"/>
                <w:lang w:val="en-GB" w:eastAsia="en-GB"/>
              </w:rPr>
              <w:t>/</w:t>
            </w:r>
            <w:r w:rsidR="003963E8" w:rsidRPr="002F317B">
              <w:rPr>
                <w:rFonts w:cstheme="minorHAnsi"/>
                <w:lang w:eastAsia="en-GB"/>
              </w:rPr>
              <w:t>operatingPeriods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E99658" w14:textId="69EC24A7" w:rsidR="00131CC7" w:rsidRPr="002F317B" w:rsidRDefault="00DF28D5" w:rsidP="002F317B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2F317B">
              <w:rPr>
                <w:rFonts w:cstheme="minorHAnsi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3998E4" w14:textId="77777777" w:rsidR="00131CC7" w:rsidRPr="002F317B" w:rsidRDefault="00131CC7" w:rsidP="002F317B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2F317B">
              <w:rPr>
                <w:rFonts w:cstheme="minorHAnsi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214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AB4462" w14:textId="1B5B2376" w:rsidR="00131CC7" w:rsidRPr="002F317B" w:rsidRDefault="002C2395" w:rsidP="002F317B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2F317B">
              <w:rPr>
                <w:rFonts w:cstheme="minorHAnsi"/>
                <w:sz w:val="24"/>
                <w:szCs w:val="24"/>
                <w:lang w:eastAsia="en-GB"/>
              </w:rPr>
              <w:t>Container for operating periods</w:t>
            </w:r>
          </w:p>
        </w:tc>
        <w:tc>
          <w:tcPr>
            <w:tcW w:w="178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6B5078" w14:textId="126C2629" w:rsidR="00131CC7" w:rsidRPr="002F317B" w:rsidRDefault="00131CC7" w:rsidP="002F317B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</w:p>
        </w:tc>
      </w:tr>
      <w:tr w:rsidR="002C2395" w:rsidRPr="002F317B" w14:paraId="223AAC35" w14:textId="77777777" w:rsidTr="00535A0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9327C6" w14:textId="647116B8" w:rsidR="00131CC7" w:rsidRPr="002F317B" w:rsidRDefault="00DF28D5" w:rsidP="002F317B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2F317B">
              <w:rPr>
                <w:rFonts w:cstheme="minorHAnsi"/>
                <w:lang w:eastAsia="en-GB"/>
              </w:rPr>
              <w:t>ServiceCalendarFrame</w:t>
            </w:r>
            <w:r w:rsidRPr="002F317B">
              <w:rPr>
                <w:rFonts w:cstheme="minorHAnsi"/>
                <w:lang w:val="en-GB" w:eastAsia="en-GB"/>
              </w:rPr>
              <w:t>/</w:t>
            </w:r>
            <w:r w:rsidRPr="002F317B">
              <w:rPr>
                <w:rFonts w:cstheme="minorHAnsi"/>
              </w:rPr>
              <w:t xml:space="preserve"> </w:t>
            </w:r>
            <w:r w:rsidRPr="002F317B">
              <w:rPr>
                <w:rFonts w:cstheme="minorHAnsi"/>
                <w:lang w:eastAsia="en-GB"/>
              </w:rPr>
              <w:t>operatingPeriods</w:t>
            </w:r>
            <w:r w:rsidR="002C2395" w:rsidRPr="002F317B">
              <w:rPr>
                <w:rFonts w:cstheme="minorHAnsi"/>
                <w:lang w:eastAsia="en-GB"/>
              </w:rPr>
              <w:t>/</w:t>
            </w:r>
            <w:r w:rsidR="002C2395" w:rsidRPr="002F317B">
              <w:rPr>
                <w:rFonts w:cstheme="minorHAnsi"/>
                <w:lang w:eastAsia="en-GB"/>
              </w:rPr>
              <w:t>UicOperatingPeriod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699413" w14:textId="24E2B1FA" w:rsidR="00131CC7" w:rsidRPr="002F317B" w:rsidRDefault="00DF28D5" w:rsidP="002F317B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2F317B">
              <w:rPr>
                <w:rFonts w:cstheme="minorHAnsi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6258C6" w14:textId="5D68260C" w:rsidR="00131CC7" w:rsidRPr="002F317B" w:rsidRDefault="00131CC7" w:rsidP="002F317B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2F317B">
              <w:rPr>
                <w:rFonts w:cstheme="minorHAnsi"/>
                <w:sz w:val="24"/>
                <w:szCs w:val="24"/>
                <w:lang w:val="en-GB" w:eastAsia="en-GB"/>
              </w:rPr>
              <w:t>1</w:t>
            </w:r>
            <w:r w:rsidR="00DF28D5" w:rsidRPr="002F317B">
              <w:rPr>
                <w:rFonts w:cstheme="minorHAnsi"/>
                <w:sz w:val="24"/>
                <w:szCs w:val="24"/>
                <w:lang w:eastAsia="en-GB"/>
              </w:rPr>
              <w:t>..n</w:t>
            </w:r>
          </w:p>
        </w:tc>
        <w:tc>
          <w:tcPr>
            <w:tcW w:w="214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F45C6D" w14:textId="1662F6BF" w:rsidR="00131CC7" w:rsidRPr="002F317B" w:rsidRDefault="002C2395" w:rsidP="002F317B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2F317B">
              <w:rPr>
                <w:rFonts w:cstheme="minorHAnsi"/>
                <w:sz w:val="24"/>
                <w:szCs w:val="24"/>
                <w:lang w:eastAsia="en-GB"/>
              </w:rPr>
              <w:t>Operating period</w:t>
            </w:r>
          </w:p>
        </w:tc>
        <w:tc>
          <w:tcPr>
            <w:tcW w:w="178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8A99CA" w14:textId="66F9999B" w:rsidR="00131CC7" w:rsidRPr="002F317B" w:rsidRDefault="002C2395" w:rsidP="002F317B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2F317B">
              <w:rPr>
                <w:rFonts w:cstheme="minorHAnsi"/>
                <w:sz w:val="24"/>
                <w:szCs w:val="24"/>
                <w:lang w:eastAsia="en-GB"/>
              </w:rPr>
              <w:t>Operating period</w:t>
            </w:r>
          </w:p>
        </w:tc>
      </w:tr>
      <w:tr w:rsidR="00683327" w:rsidRPr="002F317B" w14:paraId="4B6E4637" w14:textId="77777777" w:rsidTr="00535A0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3B0F59F7" w14:textId="54E421AA" w:rsidR="00683327" w:rsidRPr="002F317B" w:rsidRDefault="00683327" w:rsidP="00683327">
            <w:pPr>
              <w:pStyle w:val="NormalTextTable"/>
              <w:rPr>
                <w:rFonts w:cstheme="minorHAnsi"/>
                <w:lang w:eastAsia="en-GB"/>
              </w:rPr>
            </w:pPr>
            <w:r w:rsidRPr="002F317B">
              <w:rPr>
                <w:rFonts w:cstheme="minorHAnsi"/>
                <w:lang w:eastAsia="en-GB"/>
              </w:rPr>
              <w:t>UicOperatingPeriod</w:t>
            </w:r>
            <w:r w:rsidRPr="00482EA0">
              <w:t xml:space="preserve"> </w:t>
            </w:r>
            <w:r w:rsidRPr="00482EA0">
              <w:t>/@id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56FB3651" w14:textId="2C9D95F9" w:rsidR="00683327" w:rsidRPr="002F317B" w:rsidRDefault="00683327" w:rsidP="00683327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482EA0"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7E5F963E" w14:textId="348F3F4F" w:rsidR="00683327" w:rsidRPr="002F317B" w:rsidRDefault="00683327" w:rsidP="00683327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482EA0">
              <w:t>1</w:t>
            </w:r>
          </w:p>
        </w:tc>
        <w:tc>
          <w:tcPr>
            <w:tcW w:w="214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3413BA0A" w14:textId="767C88F8" w:rsidR="00683327" w:rsidRPr="002F317B" w:rsidRDefault="00683327" w:rsidP="00683327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482EA0">
              <w:t>Frame identifier</w:t>
            </w:r>
          </w:p>
        </w:tc>
        <w:tc>
          <w:tcPr>
            <w:tcW w:w="178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73D4F2AA" w14:textId="229F990B" w:rsidR="00683327" w:rsidRPr="002F317B" w:rsidRDefault="00683327" w:rsidP="00683327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482EA0">
              <w:t>Unique – composed by fromdate_todate_validbits</w:t>
            </w:r>
          </w:p>
        </w:tc>
      </w:tr>
      <w:tr w:rsidR="007B5691" w:rsidRPr="002F317B" w14:paraId="401FA9AD" w14:textId="77777777" w:rsidTr="00535A0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3AF86581" w14:textId="5457655B" w:rsidR="007B5691" w:rsidRPr="002F317B" w:rsidRDefault="00F71963" w:rsidP="007B5691">
            <w:pPr>
              <w:pStyle w:val="NormalTextTable"/>
              <w:rPr>
                <w:rFonts w:cstheme="minorHAnsi"/>
                <w:lang w:eastAsia="en-GB"/>
              </w:rPr>
            </w:pPr>
            <w:r w:rsidRPr="002F317B">
              <w:rPr>
                <w:rFonts w:cstheme="minorHAnsi"/>
                <w:lang w:eastAsia="en-GB"/>
              </w:rPr>
              <w:t>UicOperatingPeriod</w:t>
            </w:r>
            <w:r w:rsidRPr="00482EA0">
              <w:t xml:space="preserve"> </w:t>
            </w:r>
            <w:r w:rsidR="007B5691" w:rsidRPr="00F30FEE">
              <w:t>/@</w:t>
            </w:r>
            <w:r>
              <w:t>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665ADC41" w14:textId="677EEF0D" w:rsidR="007B5691" w:rsidRPr="00482EA0" w:rsidRDefault="007B5691" w:rsidP="007B5691">
            <w:pPr>
              <w:pStyle w:val="NormalTextTable"/>
            </w:pPr>
            <w:r w:rsidRPr="00F30FEE"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46C09403" w14:textId="0BA5B3CC" w:rsidR="007B5691" w:rsidRPr="00482EA0" w:rsidRDefault="007B5691" w:rsidP="007B5691">
            <w:pPr>
              <w:pStyle w:val="NormalTextTable"/>
            </w:pPr>
            <w:r w:rsidRPr="00F30FEE">
              <w:t>1</w:t>
            </w:r>
          </w:p>
        </w:tc>
        <w:tc>
          <w:tcPr>
            <w:tcW w:w="214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64FB0E3B" w14:textId="6EEF4610" w:rsidR="007B5691" w:rsidRPr="00482EA0" w:rsidRDefault="007B5691" w:rsidP="007B5691">
            <w:pPr>
              <w:pStyle w:val="NormalTextTable"/>
            </w:pPr>
            <w:r w:rsidRPr="00F30FEE">
              <w:t>Frame version</w:t>
            </w:r>
          </w:p>
        </w:tc>
        <w:tc>
          <w:tcPr>
            <w:tcW w:w="178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0E5DD0CB" w14:textId="6C5FD36A" w:rsidR="007B5691" w:rsidRPr="00482EA0" w:rsidRDefault="007B5691" w:rsidP="007B5691">
            <w:pPr>
              <w:pStyle w:val="NormalTextTable"/>
            </w:pPr>
            <w:r w:rsidRPr="00F30FEE">
              <w:t xml:space="preserve">Numeric </w:t>
            </w:r>
            <w:r w:rsidRPr="007B5691">
              <w:rPr>
                <w:color w:val="FF0000"/>
              </w:rPr>
              <w:t>default any?</w:t>
            </w:r>
          </w:p>
        </w:tc>
      </w:tr>
      <w:tr w:rsidR="002C2395" w:rsidRPr="002F317B" w14:paraId="51EDA149" w14:textId="77777777" w:rsidTr="00535A0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ED2E38" w14:textId="10514D1C" w:rsidR="00131CC7" w:rsidRPr="002F317B" w:rsidRDefault="00934E33" w:rsidP="002F317B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2F317B">
              <w:rPr>
                <w:rFonts w:cstheme="minorHAnsi"/>
                <w:lang w:eastAsia="en-GB"/>
              </w:rPr>
              <w:t>ServiceCalendarFrame</w:t>
            </w:r>
            <w:r w:rsidRPr="002F317B">
              <w:rPr>
                <w:rFonts w:cstheme="minorHAnsi"/>
                <w:lang w:eastAsia="en-GB"/>
              </w:rPr>
              <w:t xml:space="preserve"> </w:t>
            </w:r>
            <w:r w:rsidR="00131CC7" w:rsidRPr="002F317B">
              <w:rPr>
                <w:rFonts w:cstheme="minorHAnsi"/>
                <w:lang w:val="en-GB" w:eastAsia="en-GB"/>
              </w:rPr>
              <w:t>/</w:t>
            </w:r>
            <w:r w:rsidR="002F317B" w:rsidRPr="002F317B">
              <w:rPr>
                <w:rFonts w:cstheme="minorHAnsi"/>
                <w:color w:val="800000"/>
                <w:highlight w:val="white"/>
              </w:rPr>
              <w:t xml:space="preserve"> </w:t>
            </w:r>
            <w:r w:rsidR="002F317B" w:rsidRPr="002F317B">
              <w:rPr>
                <w:rFonts w:cstheme="minorHAnsi"/>
                <w:lang w:eastAsia="en-GB"/>
              </w:rPr>
              <w:t>FromDate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12E055" w14:textId="77777777" w:rsidR="00131CC7" w:rsidRPr="002F317B" w:rsidRDefault="00131CC7" w:rsidP="002F317B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2F317B">
              <w:rPr>
                <w:rFonts w:cstheme="minorHAnsi"/>
                <w:sz w:val="24"/>
                <w:szCs w:val="24"/>
                <w:lang w:val="en-GB"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34C305" w14:textId="77777777" w:rsidR="00131CC7" w:rsidRPr="002F317B" w:rsidRDefault="00131CC7" w:rsidP="002F317B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2F317B">
              <w:rPr>
                <w:rFonts w:cstheme="minorHAnsi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214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2A5BC0" w14:textId="77777777" w:rsidR="00131CC7" w:rsidRPr="002F317B" w:rsidRDefault="00131CC7" w:rsidP="002F317B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2F317B">
              <w:rPr>
                <w:rFonts w:cstheme="minorHAnsi"/>
                <w:sz w:val="24"/>
                <w:szCs w:val="24"/>
                <w:lang w:val="en-GB" w:eastAsia="en-GB"/>
              </w:rPr>
              <w:t>Validity period</w:t>
            </w:r>
          </w:p>
        </w:tc>
        <w:tc>
          <w:tcPr>
            <w:tcW w:w="178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0EB2C9" w14:textId="4422758A" w:rsidR="00131CC7" w:rsidRPr="002F317B" w:rsidRDefault="00131CC7" w:rsidP="002F317B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2F317B">
              <w:rPr>
                <w:rFonts w:cstheme="minorHAnsi"/>
                <w:sz w:val="24"/>
                <w:szCs w:val="24"/>
                <w:lang w:val="en-GB" w:eastAsia="en-GB"/>
              </w:rPr>
              <w:t>Start date</w:t>
            </w:r>
          </w:p>
        </w:tc>
      </w:tr>
      <w:tr w:rsidR="002F317B" w:rsidRPr="002F317B" w14:paraId="21D0F4B0" w14:textId="77777777" w:rsidTr="00535A0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5B5C0797" w14:textId="55815108" w:rsidR="002F317B" w:rsidRPr="002F317B" w:rsidRDefault="002F317B" w:rsidP="002F317B">
            <w:pPr>
              <w:pStyle w:val="NormalTextTable"/>
              <w:rPr>
                <w:rFonts w:cstheme="minorHAnsi"/>
                <w:lang w:eastAsia="en-GB"/>
              </w:rPr>
            </w:pPr>
            <w:r w:rsidRPr="002F317B">
              <w:rPr>
                <w:rFonts w:cstheme="minorHAnsi"/>
              </w:rPr>
              <w:t xml:space="preserve">ServiceCalendarFrame / </w:t>
            </w:r>
            <w:r>
              <w:rPr>
                <w:rFonts w:cstheme="minorHAnsi"/>
              </w:rPr>
              <w:t>To</w:t>
            </w:r>
            <w:r w:rsidRPr="002F317B">
              <w:rPr>
                <w:rFonts w:cstheme="minorHAnsi"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749C03D2" w14:textId="67E09A3B" w:rsidR="002F317B" w:rsidRPr="002F317B" w:rsidRDefault="002F317B" w:rsidP="002F317B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2F317B">
              <w:rPr>
                <w:rFonts w:cstheme="minorHAnsi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204B7292" w14:textId="2E89AA2B" w:rsidR="002F317B" w:rsidRPr="002F317B" w:rsidRDefault="002F317B" w:rsidP="002F317B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2F317B">
              <w:rPr>
                <w:rFonts w:cstheme="minorHAnsi"/>
              </w:rPr>
              <w:t>1</w:t>
            </w:r>
          </w:p>
        </w:tc>
        <w:tc>
          <w:tcPr>
            <w:tcW w:w="214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09771872" w14:textId="7251FA33" w:rsidR="002F317B" w:rsidRPr="002F317B" w:rsidRDefault="002F317B" w:rsidP="002F317B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2F317B">
              <w:rPr>
                <w:rFonts w:cstheme="minorHAnsi"/>
              </w:rPr>
              <w:t>Validity period</w:t>
            </w:r>
          </w:p>
        </w:tc>
        <w:tc>
          <w:tcPr>
            <w:tcW w:w="178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38F172E1" w14:textId="79041170" w:rsidR="002F317B" w:rsidRPr="002F317B" w:rsidRDefault="002F317B" w:rsidP="002F317B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2F317B">
              <w:rPr>
                <w:rFonts w:cstheme="minorHAnsi"/>
              </w:rPr>
              <w:t>End date</w:t>
            </w:r>
          </w:p>
        </w:tc>
      </w:tr>
      <w:tr w:rsidR="002F317B" w:rsidRPr="002F317B" w14:paraId="5AE9B28D" w14:textId="77777777" w:rsidTr="00535A0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2E12CB7D" w14:textId="36269F5B" w:rsidR="002F317B" w:rsidRPr="002F317B" w:rsidRDefault="002F317B" w:rsidP="002F317B">
            <w:pPr>
              <w:pStyle w:val="NormalTextTable"/>
              <w:rPr>
                <w:rFonts w:cstheme="minorHAnsi"/>
                <w:lang w:eastAsia="en-GB"/>
              </w:rPr>
            </w:pPr>
            <w:r w:rsidRPr="002F317B">
              <w:rPr>
                <w:rFonts w:cstheme="minorHAnsi"/>
              </w:rPr>
              <w:t>ServiceCalendarFrame/</w:t>
            </w:r>
            <w:r w:rsidR="00B61F39" w:rsidRPr="00B61F39">
              <w:rPr>
                <w:rFonts w:cstheme="minorHAnsi"/>
              </w:rPr>
              <w:t>ValidDayBits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221557A0" w14:textId="34294FE9" w:rsidR="002F317B" w:rsidRPr="002F317B" w:rsidRDefault="002F317B" w:rsidP="002F317B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2F317B">
              <w:rPr>
                <w:rFonts w:cstheme="minorHAnsi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27CF471B" w14:textId="2FEB6ABF" w:rsidR="002F317B" w:rsidRPr="002F317B" w:rsidRDefault="002F317B" w:rsidP="002F317B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2F317B">
              <w:rPr>
                <w:rFonts w:cstheme="minorHAnsi"/>
              </w:rPr>
              <w:t>1</w:t>
            </w:r>
          </w:p>
        </w:tc>
        <w:tc>
          <w:tcPr>
            <w:tcW w:w="214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55E79034" w14:textId="756AF7B4" w:rsidR="002F317B" w:rsidRPr="002F317B" w:rsidRDefault="002F317B" w:rsidP="002F317B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2F317B">
              <w:rPr>
                <w:rFonts w:cstheme="minorHAnsi"/>
              </w:rPr>
              <w:t>Validity period</w:t>
            </w:r>
          </w:p>
        </w:tc>
        <w:tc>
          <w:tcPr>
            <w:tcW w:w="178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2F93F9FA" w14:textId="05E84DA6" w:rsidR="002F317B" w:rsidRPr="002F317B" w:rsidRDefault="00B61F39" w:rsidP="002F317B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>
              <w:rPr>
                <w:rFonts w:cstheme="minorHAnsi"/>
              </w:rPr>
              <w:t xml:space="preserve">Validdays </w:t>
            </w:r>
            <w:r w:rsidR="00A17DF7">
              <w:rPr>
                <w:rFonts w:cstheme="minorHAnsi"/>
              </w:rPr>
              <w:t>bitmask</w:t>
            </w:r>
          </w:p>
        </w:tc>
      </w:tr>
    </w:tbl>
    <w:p w14:paraId="3C1869CA" w14:textId="6FD3AFFA" w:rsidR="00F743CE" w:rsidRPr="005E7581" w:rsidRDefault="00F743CE" w:rsidP="00F743CE">
      <w:pPr>
        <w:spacing w:before="100" w:beforeAutospacing="1" w:after="100" w:afterAutospacing="1" w:line="300" w:lineRule="atLeast"/>
        <w:jc w:val="lef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</w:pPr>
      <w:r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5</w:t>
      </w:r>
      <w:r w:rsidRPr="005E7581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 xml:space="preserve">. </w:t>
      </w:r>
      <w:r w:rsidRPr="00F743CE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Service</w:t>
      </w:r>
      <w:r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 xml:space="preserve"> </w:t>
      </w:r>
      <w:r w:rsidRPr="00F743CE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Frame</w:t>
      </w:r>
    </w:p>
    <w:tbl>
      <w:tblPr>
        <w:tblW w:w="96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5"/>
        <w:gridCol w:w="649"/>
        <w:gridCol w:w="1057"/>
        <w:gridCol w:w="1617"/>
        <w:gridCol w:w="2373"/>
      </w:tblGrid>
      <w:tr w:rsidR="00F90020" w:rsidRPr="005E7581" w14:paraId="27D90608" w14:textId="77777777" w:rsidTr="00CF3D16">
        <w:trPr>
          <w:tblCellSpacing w:w="15" w:type="dxa"/>
        </w:trPr>
        <w:tc>
          <w:tcPr>
            <w:tcW w:w="3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9F4EB7" w14:textId="77777777" w:rsidR="00F743CE" w:rsidRPr="005E7581" w:rsidRDefault="00F743CE" w:rsidP="00CD09A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Element Path</w:t>
            </w:r>
          </w:p>
        </w:tc>
        <w:tc>
          <w:tcPr>
            <w:tcW w:w="6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9B7E45" w14:textId="77777777" w:rsidR="00F743CE" w:rsidRPr="005E7581" w:rsidRDefault="00F743CE" w:rsidP="00CD09A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481B53" w14:textId="77777777" w:rsidR="00F743CE" w:rsidRPr="005E7581" w:rsidRDefault="00F743CE" w:rsidP="00CD09A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Cardinality</w:t>
            </w:r>
          </w:p>
        </w:tc>
        <w:tc>
          <w:tcPr>
            <w:tcW w:w="15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4CF52D" w14:textId="77777777" w:rsidR="00F743CE" w:rsidRPr="005E7581" w:rsidRDefault="00F743CE" w:rsidP="00CD09A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Description</w:t>
            </w:r>
          </w:p>
        </w:tc>
        <w:tc>
          <w:tcPr>
            <w:tcW w:w="23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6697C4" w14:textId="77777777" w:rsidR="00F743CE" w:rsidRPr="005E7581" w:rsidRDefault="00F743CE" w:rsidP="00CD09A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Example / Comment</w:t>
            </w:r>
          </w:p>
        </w:tc>
      </w:tr>
      <w:tr w:rsidR="00F90020" w:rsidRPr="00200BBA" w14:paraId="37955CA6" w14:textId="77777777" w:rsidTr="00CF3D16">
        <w:trPr>
          <w:tblCellSpacing w:w="15" w:type="dxa"/>
        </w:trPr>
        <w:tc>
          <w:tcPr>
            <w:tcW w:w="3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C933DA" w14:textId="61184C41" w:rsidR="00F743CE" w:rsidRPr="00200BBA" w:rsidRDefault="005A6D8C" w:rsidP="00200BBA">
            <w:pPr>
              <w:pStyle w:val="NormalTextTable"/>
            </w:pPr>
            <w:r w:rsidRPr="00200BBA">
              <w:t>ServiceFrame</w:t>
            </w:r>
            <w:r w:rsidR="00F743CE" w:rsidRPr="00200BBA">
              <w:t>/@id</w:t>
            </w:r>
          </w:p>
        </w:tc>
        <w:tc>
          <w:tcPr>
            <w:tcW w:w="6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D70EF6" w14:textId="77777777" w:rsidR="00F743CE" w:rsidRPr="00200BBA" w:rsidRDefault="00F743CE" w:rsidP="00200BBA">
            <w:pPr>
              <w:pStyle w:val="NormalTextTable"/>
            </w:pPr>
            <w:r w:rsidRPr="00200BBA"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65A1E6" w14:textId="77777777" w:rsidR="00F743CE" w:rsidRPr="00200BBA" w:rsidRDefault="00F743CE" w:rsidP="00200BBA">
            <w:pPr>
              <w:pStyle w:val="NormalTextTable"/>
            </w:pPr>
            <w:r w:rsidRPr="00200BBA">
              <w:t>1</w:t>
            </w:r>
          </w:p>
        </w:tc>
        <w:tc>
          <w:tcPr>
            <w:tcW w:w="15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00C6AE" w14:textId="77777777" w:rsidR="00F743CE" w:rsidRPr="00200BBA" w:rsidRDefault="00F743CE" w:rsidP="00200BBA">
            <w:pPr>
              <w:pStyle w:val="NormalTextTable"/>
            </w:pPr>
            <w:r w:rsidRPr="00200BBA">
              <w:t>Frame identifier</w:t>
            </w:r>
          </w:p>
        </w:tc>
        <w:tc>
          <w:tcPr>
            <w:tcW w:w="23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D2C326" w14:textId="77777777" w:rsidR="00F743CE" w:rsidRPr="00200BBA" w:rsidRDefault="00F743CE" w:rsidP="00200BBA">
            <w:pPr>
              <w:pStyle w:val="NormalTextTable"/>
            </w:pPr>
            <w:r w:rsidRPr="00200BBA">
              <w:t>Unique</w:t>
            </w:r>
          </w:p>
        </w:tc>
      </w:tr>
      <w:tr w:rsidR="00F90020" w:rsidRPr="00200BBA" w14:paraId="4218FE35" w14:textId="77777777" w:rsidTr="00CF3D16">
        <w:trPr>
          <w:tblCellSpacing w:w="15" w:type="dxa"/>
        </w:trPr>
        <w:tc>
          <w:tcPr>
            <w:tcW w:w="3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102FF5" w14:textId="6B0CB212" w:rsidR="00F743CE" w:rsidRPr="00200BBA" w:rsidRDefault="005A6D8C" w:rsidP="00200BBA">
            <w:pPr>
              <w:pStyle w:val="NormalTextTable"/>
            </w:pPr>
            <w:r w:rsidRPr="00200BBA">
              <w:t>ServiceFrame</w:t>
            </w:r>
            <w:r w:rsidR="00F743CE" w:rsidRPr="00200BBA">
              <w:t>/@version</w:t>
            </w:r>
          </w:p>
        </w:tc>
        <w:tc>
          <w:tcPr>
            <w:tcW w:w="6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0CBA2D" w14:textId="77777777" w:rsidR="00F743CE" w:rsidRPr="00200BBA" w:rsidRDefault="00F743CE" w:rsidP="00200BBA">
            <w:pPr>
              <w:pStyle w:val="NormalTextTable"/>
            </w:pPr>
            <w:r w:rsidRPr="00200BBA"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4F00AE" w14:textId="77777777" w:rsidR="00F743CE" w:rsidRPr="00200BBA" w:rsidRDefault="00F743CE" w:rsidP="00200BBA">
            <w:pPr>
              <w:pStyle w:val="NormalTextTable"/>
            </w:pPr>
            <w:r w:rsidRPr="00200BBA">
              <w:t>1</w:t>
            </w:r>
          </w:p>
        </w:tc>
        <w:tc>
          <w:tcPr>
            <w:tcW w:w="15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D9CCC2" w14:textId="77777777" w:rsidR="00F743CE" w:rsidRPr="00200BBA" w:rsidRDefault="00F743CE" w:rsidP="00200BBA">
            <w:pPr>
              <w:pStyle w:val="NormalTextTable"/>
            </w:pPr>
            <w:r w:rsidRPr="00200BBA">
              <w:t>Frame version</w:t>
            </w:r>
          </w:p>
        </w:tc>
        <w:tc>
          <w:tcPr>
            <w:tcW w:w="23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90F522" w14:textId="7291B965" w:rsidR="00F743CE" w:rsidRPr="00200BBA" w:rsidRDefault="007923EA" w:rsidP="00200BBA">
            <w:pPr>
              <w:pStyle w:val="NormalTextTable"/>
            </w:pPr>
            <w:r w:rsidRPr="00200BBA">
              <w:t xml:space="preserve">Numeric default </w:t>
            </w:r>
            <w:r w:rsidRPr="00200BBA">
              <w:rPr>
                <w:color w:val="FF0000"/>
              </w:rPr>
              <w:t>any?</w:t>
            </w:r>
          </w:p>
        </w:tc>
      </w:tr>
      <w:tr w:rsidR="00F90020" w:rsidRPr="00200BBA" w14:paraId="7739EEBC" w14:textId="77777777" w:rsidTr="00CF3D16">
        <w:trPr>
          <w:tblCellSpacing w:w="15" w:type="dxa"/>
        </w:trPr>
        <w:tc>
          <w:tcPr>
            <w:tcW w:w="3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DCFD76" w14:textId="3F48F70A" w:rsidR="00F743CE" w:rsidRPr="00200BBA" w:rsidRDefault="00F90020" w:rsidP="00200BBA">
            <w:pPr>
              <w:pStyle w:val="NormalTextTable"/>
            </w:pPr>
            <w:r w:rsidRPr="00200BBA">
              <w:t>ServiceFrame</w:t>
            </w:r>
            <w:r w:rsidRPr="00200BBA">
              <w:t xml:space="preserve"> </w:t>
            </w:r>
            <w:r w:rsidR="00F743CE" w:rsidRPr="00200BBA">
              <w:t>/Name</w:t>
            </w:r>
          </w:p>
        </w:tc>
        <w:tc>
          <w:tcPr>
            <w:tcW w:w="6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F47946" w14:textId="77777777" w:rsidR="00F743CE" w:rsidRPr="00200BBA" w:rsidRDefault="00F743CE" w:rsidP="00200BBA">
            <w:pPr>
              <w:pStyle w:val="NormalTextTable"/>
            </w:pPr>
            <w:r w:rsidRPr="00200BBA">
              <w:t>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DD515D" w14:textId="77777777" w:rsidR="00F743CE" w:rsidRPr="00200BBA" w:rsidRDefault="00F743CE" w:rsidP="00200BBA">
            <w:pPr>
              <w:pStyle w:val="NormalTextTable"/>
            </w:pPr>
            <w:r w:rsidRPr="00200BBA">
              <w:t>1</w:t>
            </w:r>
          </w:p>
        </w:tc>
        <w:tc>
          <w:tcPr>
            <w:tcW w:w="15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873BF3" w14:textId="77777777" w:rsidR="00F743CE" w:rsidRPr="00200BBA" w:rsidRDefault="00F743CE" w:rsidP="00200BBA">
            <w:pPr>
              <w:pStyle w:val="NormalTextTable"/>
            </w:pPr>
            <w:r w:rsidRPr="00200BBA">
              <w:t>Frame name</w:t>
            </w:r>
          </w:p>
        </w:tc>
        <w:tc>
          <w:tcPr>
            <w:tcW w:w="23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13809E" w14:textId="77777777" w:rsidR="00F743CE" w:rsidRPr="00200BBA" w:rsidRDefault="00F743CE" w:rsidP="00200BBA">
            <w:pPr>
              <w:pStyle w:val="NormalTextTable"/>
            </w:pPr>
            <w:r w:rsidRPr="00200BBA">
              <w:t>Informative</w:t>
            </w:r>
          </w:p>
        </w:tc>
      </w:tr>
      <w:tr w:rsidR="00F90020" w:rsidRPr="00200BBA" w14:paraId="242FB211" w14:textId="77777777" w:rsidTr="00CF3D16">
        <w:trPr>
          <w:tblCellSpacing w:w="15" w:type="dxa"/>
        </w:trPr>
        <w:tc>
          <w:tcPr>
            <w:tcW w:w="3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888B20" w14:textId="097BAD90" w:rsidR="00F743CE" w:rsidRPr="00200BBA" w:rsidRDefault="00F90020" w:rsidP="00200BBA">
            <w:pPr>
              <w:pStyle w:val="NormalTextTable"/>
            </w:pPr>
            <w:r w:rsidRPr="00200BBA">
              <w:lastRenderedPageBreak/>
              <w:t xml:space="preserve">ServiceFrame </w:t>
            </w:r>
            <w:r w:rsidR="00F743CE" w:rsidRPr="00200BBA">
              <w:t>/</w:t>
            </w:r>
            <w:r w:rsidR="00D71511" w:rsidRPr="00200BBA">
              <w:t>scheduledStopPoints</w:t>
            </w:r>
          </w:p>
        </w:tc>
        <w:tc>
          <w:tcPr>
            <w:tcW w:w="6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4E029A" w14:textId="5FC36526" w:rsidR="00F743CE" w:rsidRPr="00200BBA" w:rsidRDefault="00D71511" w:rsidP="00200BBA">
            <w:pPr>
              <w:pStyle w:val="NormalTextTable"/>
            </w:pPr>
            <w:r w:rsidRPr="00200BBA"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C6755C" w14:textId="77777777" w:rsidR="00F743CE" w:rsidRPr="00200BBA" w:rsidRDefault="00F743CE" w:rsidP="00200BBA">
            <w:pPr>
              <w:pStyle w:val="NormalTextTable"/>
            </w:pPr>
            <w:r w:rsidRPr="00200BBA">
              <w:t>1</w:t>
            </w:r>
          </w:p>
        </w:tc>
        <w:tc>
          <w:tcPr>
            <w:tcW w:w="15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9112BB" w14:textId="37182469" w:rsidR="00F743CE" w:rsidRPr="00200BBA" w:rsidRDefault="00D71511" w:rsidP="00200BBA">
            <w:pPr>
              <w:pStyle w:val="NormalTextTable"/>
            </w:pPr>
            <w:r w:rsidRPr="00200BBA">
              <w:t>Container for scheduledStop points</w:t>
            </w:r>
          </w:p>
        </w:tc>
        <w:tc>
          <w:tcPr>
            <w:tcW w:w="23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884E46" w14:textId="23211B62" w:rsidR="00F743CE" w:rsidRPr="00200BBA" w:rsidRDefault="00F743CE" w:rsidP="00200BBA">
            <w:pPr>
              <w:pStyle w:val="NormalTextTable"/>
            </w:pPr>
          </w:p>
        </w:tc>
      </w:tr>
      <w:tr w:rsidR="00F90020" w:rsidRPr="00200BBA" w14:paraId="374C0DDF" w14:textId="77777777" w:rsidTr="00CF3D16">
        <w:trPr>
          <w:tblCellSpacing w:w="15" w:type="dxa"/>
        </w:trPr>
        <w:tc>
          <w:tcPr>
            <w:tcW w:w="3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CEF976" w14:textId="48ABF352" w:rsidR="00F743CE" w:rsidRPr="00200BBA" w:rsidRDefault="002F7FAC" w:rsidP="00200BBA">
            <w:pPr>
              <w:pStyle w:val="NormalTextTable"/>
            </w:pPr>
            <w:r w:rsidRPr="00200BBA">
              <w:t>ServiceFrame /scheduledStopPoints</w:t>
            </w:r>
            <w:r>
              <w:t>/scheduledStopPoint</w:t>
            </w:r>
          </w:p>
        </w:tc>
        <w:tc>
          <w:tcPr>
            <w:tcW w:w="6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45020E" w14:textId="77777777" w:rsidR="00F743CE" w:rsidRPr="00200BBA" w:rsidRDefault="00F743CE" w:rsidP="00200BBA">
            <w:pPr>
              <w:pStyle w:val="NormalTextTable"/>
            </w:pPr>
            <w:r w:rsidRPr="00200BBA"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6C92ED" w14:textId="0A33964F" w:rsidR="00F743CE" w:rsidRPr="00200BBA" w:rsidRDefault="00F743CE" w:rsidP="00200BBA">
            <w:pPr>
              <w:pStyle w:val="NormalTextTable"/>
            </w:pPr>
            <w:r w:rsidRPr="00200BBA">
              <w:t>1</w:t>
            </w:r>
            <w:r w:rsidR="002F7FAC">
              <w:t>...n</w:t>
            </w:r>
          </w:p>
        </w:tc>
        <w:tc>
          <w:tcPr>
            <w:tcW w:w="15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4D5EA5" w14:textId="3AD67812" w:rsidR="00F743CE" w:rsidRPr="00200BBA" w:rsidRDefault="00CF3D16" w:rsidP="00200BBA">
            <w:pPr>
              <w:pStyle w:val="NormalTextTable"/>
            </w:pPr>
            <w:r>
              <w:t>Scheduled stop point</w:t>
            </w:r>
          </w:p>
        </w:tc>
        <w:tc>
          <w:tcPr>
            <w:tcW w:w="23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34C3E5" w14:textId="278ACD87" w:rsidR="00F743CE" w:rsidRPr="00200BBA" w:rsidRDefault="00CF3D16" w:rsidP="00200BBA">
            <w:pPr>
              <w:pStyle w:val="NormalTextTable"/>
            </w:pPr>
            <w:r>
              <w:t>Refere</w:t>
            </w:r>
            <w:r w:rsidR="00466DCB">
              <w:t>nce</w:t>
            </w:r>
            <w:r>
              <w:t>d in the calls</w:t>
            </w:r>
          </w:p>
        </w:tc>
      </w:tr>
      <w:tr w:rsidR="006F3204" w:rsidRPr="00200BBA" w14:paraId="28D4C3A6" w14:textId="77777777" w:rsidTr="00CF3D16">
        <w:trPr>
          <w:tblCellSpacing w:w="15" w:type="dxa"/>
        </w:trPr>
        <w:tc>
          <w:tcPr>
            <w:tcW w:w="3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F1BF262" w14:textId="4E02ED11" w:rsidR="006F3204" w:rsidRPr="00200BBA" w:rsidRDefault="006F3204" w:rsidP="00200BBA">
            <w:pPr>
              <w:pStyle w:val="NormalTextTable"/>
            </w:pPr>
            <w:r>
              <w:t>scheduledStopPoint/</w:t>
            </w:r>
            <w:r>
              <w:t>@id</w:t>
            </w:r>
          </w:p>
        </w:tc>
        <w:tc>
          <w:tcPr>
            <w:tcW w:w="6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E2E6DE4" w14:textId="18B55115" w:rsidR="006F3204" w:rsidRPr="00200BBA" w:rsidRDefault="006F3204" w:rsidP="00200BBA">
            <w:pPr>
              <w:pStyle w:val="NormalTextTable"/>
            </w:pPr>
            <w: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63AD14B" w14:textId="7EF44C3F" w:rsidR="006F3204" w:rsidRPr="00200BBA" w:rsidRDefault="006F3204" w:rsidP="00200BBA">
            <w:pPr>
              <w:pStyle w:val="NormalTextTable"/>
            </w:pPr>
            <w:r>
              <w:t>1</w:t>
            </w:r>
          </w:p>
        </w:tc>
        <w:tc>
          <w:tcPr>
            <w:tcW w:w="15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97C01B0" w14:textId="61A450FB" w:rsidR="006F3204" w:rsidRDefault="006F3204" w:rsidP="00200BBA">
            <w:pPr>
              <w:pStyle w:val="NormalTextTable"/>
            </w:pPr>
            <w:r w:rsidRPr="00482EA0">
              <w:t>Frame identifier</w:t>
            </w:r>
          </w:p>
        </w:tc>
        <w:tc>
          <w:tcPr>
            <w:tcW w:w="23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55995CE" w14:textId="256662E2" w:rsidR="006F3204" w:rsidRDefault="006F3204" w:rsidP="00200BBA">
            <w:pPr>
              <w:pStyle w:val="NormalTextTable"/>
            </w:pPr>
            <w:r>
              <w:t>EU-ID</w:t>
            </w:r>
          </w:p>
        </w:tc>
      </w:tr>
      <w:tr w:rsidR="006F3204" w:rsidRPr="00200BBA" w14:paraId="7914DB77" w14:textId="77777777" w:rsidTr="00CF3D16">
        <w:trPr>
          <w:tblCellSpacing w:w="15" w:type="dxa"/>
        </w:trPr>
        <w:tc>
          <w:tcPr>
            <w:tcW w:w="3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C17D773" w14:textId="52DC55F4" w:rsidR="006F3204" w:rsidRDefault="006F3204" w:rsidP="006F3204">
            <w:pPr>
              <w:pStyle w:val="NormalTextTable"/>
            </w:pPr>
            <w:r>
              <w:t>scheduledStopPoint</w:t>
            </w:r>
            <w:r w:rsidRPr="00200BBA">
              <w:t xml:space="preserve"> </w:t>
            </w:r>
            <w:r w:rsidRPr="00200BBA">
              <w:t>/@version</w:t>
            </w:r>
          </w:p>
        </w:tc>
        <w:tc>
          <w:tcPr>
            <w:tcW w:w="6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9B13CC1" w14:textId="2C3A5A86" w:rsidR="006F3204" w:rsidRPr="00200BBA" w:rsidRDefault="006F3204" w:rsidP="006F3204">
            <w:pPr>
              <w:pStyle w:val="NormalTextTable"/>
            </w:pPr>
            <w:r w:rsidRPr="00200BBA"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F749A1F" w14:textId="55AF96B4" w:rsidR="006F3204" w:rsidRPr="00200BBA" w:rsidRDefault="006F3204" w:rsidP="006F3204">
            <w:pPr>
              <w:pStyle w:val="NormalTextTable"/>
            </w:pPr>
            <w:r w:rsidRPr="00200BBA">
              <w:t>1</w:t>
            </w:r>
          </w:p>
        </w:tc>
        <w:tc>
          <w:tcPr>
            <w:tcW w:w="15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7496138" w14:textId="4C3550EE" w:rsidR="006F3204" w:rsidRDefault="006F3204" w:rsidP="006F3204">
            <w:pPr>
              <w:pStyle w:val="NormalTextTable"/>
            </w:pPr>
            <w:r w:rsidRPr="00200BBA">
              <w:t>Frame version</w:t>
            </w:r>
          </w:p>
        </w:tc>
        <w:tc>
          <w:tcPr>
            <w:tcW w:w="23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5235F89" w14:textId="346E96A0" w:rsidR="006F3204" w:rsidRDefault="006F3204" w:rsidP="006F3204">
            <w:pPr>
              <w:pStyle w:val="NormalTextTable"/>
            </w:pPr>
            <w:r w:rsidRPr="00200BBA">
              <w:t xml:space="preserve">Numeric default </w:t>
            </w:r>
            <w:r w:rsidRPr="00200BBA">
              <w:rPr>
                <w:color w:val="FF0000"/>
              </w:rPr>
              <w:t>any?</w:t>
            </w:r>
          </w:p>
        </w:tc>
      </w:tr>
      <w:tr w:rsidR="00CF3D16" w:rsidRPr="00200BBA" w14:paraId="2708DCB3" w14:textId="77777777" w:rsidTr="00CF3D16">
        <w:trPr>
          <w:tblCellSpacing w:w="15" w:type="dxa"/>
        </w:trPr>
        <w:tc>
          <w:tcPr>
            <w:tcW w:w="3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2CFE55A" w14:textId="0558D7A2" w:rsidR="00CF3D16" w:rsidRPr="00200BBA" w:rsidRDefault="00466DCB" w:rsidP="00200BBA">
            <w:pPr>
              <w:pStyle w:val="NormalTextTable"/>
            </w:pPr>
            <w:r>
              <w:t>scheduledStopPoint</w:t>
            </w:r>
            <w:r>
              <w:t>/Name</w:t>
            </w:r>
          </w:p>
        </w:tc>
        <w:tc>
          <w:tcPr>
            <w:tcW w:w="6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C9E9B78" w14:textId="4C469D81" w:rsidR="00CF3D16" w:rsidRPr="00200BBA" w:rsidRDefault="006045F1" w:rsidP="00200BBA">
            <w:pPr>
              <w:pStyle w:val="NormalTextTable"/>
            </w:pPr>
            <w: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BBF020B" w14:textId="75B1CFD8" w:rsidR="00CF3D16" w:rsidRPr="00200BBA" w:rsidRDefault="009E3230" w:rsidP="00200BBA">
            <w:pPr>
              <w:pStyle w:val="NormalTextTable"/>
            </w:pPr>
            <w:r>
              <w:t>1..n</w:t>
            </w:r>
          </w:p>
        </w:tc>
        <w:tc>
          <w:tcPr>
            <w:tcW w:w="15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9BE235C" w14:textId="77777777" w:rsidR="00CF3D16" w:rsidRDefault="00CF3D16" w:rsidP="00200BBA">
            <w:pPr>
              <w:pStyle w:val="NormalTextTable"/>
            </w:pPr>
          </w:p>
        </w:tc>
        <w:tc>
          <w:tcPr>
            <w:tcW w:w="23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E5F3F35" w14:textId="3B620613" w:rsidR="00CF3D16" w:rsidRDefault="009E3230" w:rsidP="00200BBA">
            <w:pPr>
              <w:pStyle w:val="NormalTextTable"/>
            </w:pPr>
            <w:r>
              <w:t>Unique per lang</w:t>
            </w:r>
          </w:p>
        </w:tc>
      </w:tr>
      <w:tr w:rsidR="00620F98" w:rsidRPr="00200BBA" w14:paraId="25274676" w14:textId="77777777" w:rsidTr="00CF3D16">
        <w:trPr>
          <w:tblCellSpacing w:w="15" w:type="dxa"/>
        </w:trPr>
        <w:tc>
          <w:tcPr>
            <w:tcW w:w="3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F98151E" w14:textId="212E5B55" w:rsidR="00620F98" w:rsidRDefault="00620F98" w:rsidP="00200BBA">
            <w:pPr>
              <w:pStyle w:val="NormalTextTable"/>
            </w:pPr>
            <w:r>
              <w:t>scheduledStopPoint/Name</w:t>
            </w:r>
            <w:r>
              <w:t>/@lang</w:t>
            </w:r>
          </w:p>
        </w:tc>
        <w:tc>
          <w:tcPr>
            <w:tcW w:w="6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86F1336" w14:textId="0A72916A" w:rsidR="00620F98" w:rsidRDefault="00620F98" w:rsidP="00200BBA">
            <w:pPr>
              <w:pStyle w:val="NormalTextTable"/>
            </w:pPr>
            <w:r>
              <w:t>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840ED5D" w14:textId="3A8FE131" w:rsidR="00620F98" w:rsidRPr="00200BBA" w:rsidRDefault="009E3230" w:rsidP="00200BBA">
            <w:pPr>
              <w:pStyle w:val="NormalTextTable"/>
            </w:pPr>
            <w:r>
              <w:t>1</w:t>
            </w:r>
          </w:p>
        </w:tc>
        <w:tc>
          <w:tcPr>
            <w:tcW w:w="15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DDECE18" w14:textId="52ECBCB1" w:rsidR="00620F98" w:rsidRDefault="009E3230" w:rsidP="00200BBA">
            <w:pPr>
              <w:pStyle w:val="NormalTextTable"/>
            </w:pPr>
            <w:r>
              <w:t>language</w:t>
            </w:r>
          </w:p>
        </w:tc>
        <w:tc>
          <w:tcPr>
            <w:tcW w:w="23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795493C" w14:textId="77777777" w:rsidR="00620F98" w:rsidRDefault="00620F98" w:rsidP="00200BBA">
            <w:pPr>
              <w:pStyle w:val="NormalTextTable"/>
            </w:pPr>
          </w:p>
        </w:tc>
      </w:tr>
      <w:tr w:rsidR="000B23A4" w:rsidRPr="00200BBA" w14:paraId="1D3E041B" w14:textId="77777777" w:rsidTr="00CF3D16">
        <w:trPr>
          <w:tblCellSpacing w:w="15" w:type="dxa"/>
        </w:trPr>
        <w:tc>
          <w:tcPr>
            <w:tcW w:w="3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02A66B1" w14:textId="77777777" w:rsidR="000B23A4" w:rsidRDefault="000B23A4" w:rsidP="00200BBA">
            <w:pPr>
              <w:pStyle w:val="NormalTextTable"/>
            </w:pPr>
          </w:p>
        </w:tc>
        <w:tc>
          <w:tcPr>
            <w:tcW w:w="6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5B27D94" w14:textId="77777777" w:rsidR="000B23A4" w:rsidRDefault="000B23A4" w:rsidP="00200BBA">
            <w:pPr>
              <w:pStyle w:val="NormalTextTable"/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B88521C" w14:textId="77777777" w:rsidR="000B23A4" w:rsidRDefault="000B23A4" w:rsidP="00200BBA">
            <w:pPr>
              <w:pStyle w:val="NormalTextTable"/>
            </w:pPr>
          </w:p>
        </w:tc>
        <w:tc>
          <w:tcPr>
            <w:tcW w:w="15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7C2D09E" w14:textId="77777777" w:rsidR="000B23A4" w:rsidRDefault="000B23A4" w:rsidP="00200BBA">
            <w:pPr>
              <w:pStyle w:val="NormalTextTable"/>
            </w:pPr>
          </w:p>
        </w:tc>
        <w:tc>
          <w:tcPr>
            <w:tcW w:w="23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7CA0C12" w14:textId="77777777" w:rsidR="000B23A4" w:rsidRDefault="000B23A4" w:rsidP="00200BBA">
            <w:pPr>
              <w:pStyle w:val="NormalTextTable"/>
            </w:pPr>
          </w:p>
        </w:tc>
      </w:tr>
      <w:tr w:rsidR="000B23A4" w:rsidRPr="00200BBA" w14:paraId="2298ABD0" w14:textId="77777777" w:rsidTr="00CF3D16">
        <w:trPr>
          <w:tblCellSpacing w:w="15" w:type="dxa"/>
        </w:trPr>
        <w:tc>
          <w:tcPr>
            <w:tcW w:w="3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C2EB1F9" w14:textId="77777777" w:rsidR="000B23A4" w:rsidRDefault="000B23A4" w:rsidP="00200BBA">
            <w:pPr>
              <w:pStyle w:val="NormalTextTable"/>
            </w:pPr>
          </w:p>
        </w:tc>
        <w:tc>
          <w:tcPr>
            <w:tcW w:w="6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66E980A" w14:textId="77777777" w:rsidR="000B23A4" w:rsidRDefault="000B23A4" w:rsidP="00200BBA">
            <w:pPr>
              <w:pStyle w:val="NormalTextTable"/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BCB97C3" w14:textId="77777777" w:rsidR="000B23A4" w:rsidRDefault="000B23A4" w:rsidP="00200BBA">
            <w:pPr>
              <w:pStyle w:val="NormalTextTable"/>
            </w:pPr>
          </w:p>
        </w:tc>
        <w:tc>
          <w:tcPr>
            <w:tcW w:w="15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C8A15C3" w14:textId="77777777" w:rsidR="000B23A4" w:rsidRDefault="000B23A4" w:rsidP="00200BBA">
            <w:pPr>
              <w:pStyle w:val="NormalTextTable"/>
            </w:pPr>
          </w:p>
        </w:tc>
        <w:tc>
          <w:tcPr>
            <w:tcW w:w="23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871D8D8" w14:textId="77777777" w:rsidR="000B23A4" w:rsidRDefault="000B23A4" w:rsidP="00200BBA">
            <w:pPr>
              <w:pStyle w:val="NormalTextTable"/>
            </w:pPr>
          </w:p>
        </w:tc>
      </w:tr>
      <w:tr w:rsidR="000B23A4" w:rsidRPr="00200BBA" w14:paraId="59CDA9DA" w14:textId="77777777" w:rsidTr="00CF3D16">
        <w:trPr>
          <w:tblCellSpacing w:w="15" w:type="dxa"/>
        </w:trPr>
        <w:tc>
          <w:tcPr>
            <w:tcW w:w="3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805D8DE" w14:textId="77777777" w:rsidR="000B23A4" w:rsidRDefault="000B23A4" w:rsidP="00200BBA">
            <w:pPr>
              <w:pStyle w:val="NormalTextTable"/>
            </w:pPr>
          </w:p>
        </w:tc>
        <w:tc>
          <w:tcPr>
            <w:tcW w:w="6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35D88B3" w14:textId="77777777" w:rsidR="000B23A4" w:rsidRDefault="000B23A4" w:rsidP="00200BBA">
            <w:pPr>
              <w:pStyle w:val="NormalTextTable"/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65222E1" w14:textId="77777777" w:rsidR="000B23A4" w:rsidRDefault="000B23A4" w:rsidP="00200BBA">
            <w:pPr>
              <w:pStyle w:val="NormalTextTable"/>
            </w:pPr>
          </w:p>
        </w:tc>
        <w:tc>
          <w:tcPr>
            <w:tcW w:w="15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810E223" w14:textId="77777777" w:rsidR="000B23A4" w:rsidRDefault="000B23A4" w:rsidP="00200BBA">
            <w:pPr>
              <w:pStyle w:val="NormalTextTable"/>
            </w:pPr>
          </w:p>
        </w:tc>
        <w:tc>
          <w:tcPr>
            <w:tcW w:w="23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AC02EBC" w14:textId="77777777" w:rsidR="000B23A4" w:rsidRDefault="000B23A4" w:rsidP="00200BBA">
            <w:pPr>
              <w:pStyle w:val="NormalTextTable"/>
            </w:pPr>
          </w:p>
        </w:tc>
      </w:tr>
      <w:tr w:rsidR="000B23A4" w:rsidRPr="00200BBA" w14:paraId="19FFB3F4" w14:textId="77777777" w:rsidTr="00CF3D16">
        <w:trPr>
          <w:tblCellSpacing w:w="15" w:type="dxa"/>
        </w:trPr>
        <w:tc>
          <w:tcPr>
            <w:tcW w:w="3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188995C" w14:textId="77777777" w:rsidR="000B23A4" w:rsidRDefault="000B23A4" w:rsidP="00200BBA">
            <w:pPr>
              <w:pStyle w:val="NormalTextTable"/>
            </w:pPr>
          </w:p>
        </w:tc>
        <w:tc>
          <w:tcPr>
            <w:tcW w:w="6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0704381" w14:textId="77777777" w:rsidR="000B23A4" w:rsidRDefault="000B23A4" w:rsidP="00200BBA">
            <w:pPr>
              <w:pStyle w:val="NormalTextTable"/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DDA60B1" w14:textId="77777777" w:rsidR="000B23A4" w:rsidRDefault="000B23A4" w:rsidP="00200BBA">
            <w:pPr>
              <w:pStyle w:val="NormalTextTable"/>
            </w:pPr>
          </w:p>
        </w:tc>
        <w:tc>
          <w:tcPr>
            <w:tcW w:w="15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DBC1BF4" w14:textId="77777777" w:rsidR="000B23A4" w:rsidRDefault="000B23A4" w:rsidP="00200BBA">
            <w:pPr>
              <w:pStyle w:val="NormalTextTable"/>
            </w:pPr>
          </w:p>
        </w:tc>
        <w:tc>
          <w:tcPr>
            <w:tcW w:w="23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4891538" w14:textId="77777777" w:rsidR="000B23A4" w:rsidRDefault="000B23A4" w:rsidP="00200BBA">
            <w:pPr>
              <w:pStyle w:val="NormalTextTable"/>
            </w:pPr>
          </w:p>
        </w:tc>
      </w:tr>
      <w:tr w:rsidR="00E9198C" w:rsidRPr="00200BBA" w14:paraId="69731BCF" w14:textId="77777777" w:rsidTr="00CF3D16">
        <w:trPr>
          <w:tblCellSpacing w:w="15" w:type="dxa"/>
        </w:trPr>
        <w:tc>
          <w:tcPr>
            <w:tcW w:w="3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187D3DD" w14:textId="7140DCFE" w:rsidR="00E9198C" w:rsidRDefault="00E9198C" w:rsidP="00200BBA">
            <w:pPr>
              <w:pStyle w:val="NormalTextTable"/>
            </w:pPr>
            <w:r>
              <w:t>scheduledStopPoint/</w:t>
            </w:r>
            <w:proofErr w:type="spellStart"/>
            <w:r w:rsidR="000B23A4">
              <w:rPr>
                <w:lang w:val="en-GB"/>
              </w:rPr>
              <w:t>ShortName</w:t>
            </w:r>
            <w:proofErr w:type="spellEnd"/>
          </w:p>
        </w:tc>
        <w:tc>
          <w:tcPr>
            <w:tcW w:w="6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2D79DB3" w14:textId="606AE7CB" w:rsidR="00E9198C" w:rsidRDefault="000B23A4" w:rsidP="00200BBA">
            <w:pPr>
              <w:pStyle w:val="NormalTextTable"/>
            </w:pPr>
            <w:r>
              <w:t>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4C9C2C1" w14:textId="004B49C4" w:rsidR="00E9198C" w:rsidRDefault="000B23A4" w:rsidP="00200BBA">
            <w:pPr>
              <w:pStyle w:val="NormalTextTable"/>
            </w:pPr>
            <w:r>
              <w:t>1</w:t>
            </w:r>
          </w:p>
        </w:tc>
        <w:tc>
          <w:tcPr>
            <w:tcW w:w="15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B414114" w14:textId="4B4D72AE" w:rsidR="00E9198C" w:rsidRDefault="000B23A4" w:rsidP="00200BBA">
            <w:pPr>
              <w:pStyle w:val="NormalTextTable"/>
            </w:pPr>
            <w:r>
              <w:t>shortname</w:t>
            </w:r>
          </w:p>
        </w:tc>
        <w:tc>
          <w:tcPr>
            <w:tcW w:w="23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16A6360" w14:textId="77777777" w:rsidR="00E9198C" w:rsidRDefault="00E9198C" w:rsidP="00200BBA">
            <w:pPr>
              <w:pStyle w:val="NormalTextTable"/>
            </w:pPr>
          </w:p>
        </w:tc>
      </w:tr>
      <w:tr w:rsidR="00CF3D16" w:rsidRPr="00200BBA" w14:paraId="1D7681AE" w14:textId="77777777" w:rsidTr="00CF3D16">
        <w:trPr>
          <w:tblCellSpacing w:w="15" w:type="dxa"/>
        </w:trPr>
        <w:tc>
          <w:tcPr>
            <w:tcW w:w="3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06E6B4F" w14:textId="71C35ED2" w:rsidR="00CF3D16" w:rsidRPr="00200BBA" w:rsidRDefault="004D7AC1" w:rsidP="00200BBA">
            <w:pPr>
              <w:pStyle w:val="NormalTextTable"/>
            </w:pPr>
            <w:r>
              <w:t>scheduledStopPoint/</w:t>
            </w:r>
            <w:proofErr w:type="spellStart"/>
            <w:r w:rsidRPr="004D7AC1">
              <w:rPr>
                <w:lang w:val="en-GB"/>
              </w:rPr>
              <w:t>StopType</w:t>
            </w:r>
            <w:proofErr w:type="spellEnd"/>
          </w:p>
        </w:tc>
        <w:tc>
          <w:tcPr>
            <w:tcW w:w="6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717977B" w14:textId="6679C847" w:rsidR="00CF3D16" w:rsidRPr="00200BBA" w:rsidRDefault="006045F1" w:rsidP="00200BBA">
            <w:pPr>
              <w:pStyle w:val="NormalTextTable"/>
            </w:pPr>
            <w: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F1B252C" w14:textId="690540FB" w:rsidR="00CF3D16" w:rsidRPr="00200BBA" w:rsidRDefault="006045F1" w:rsidP="00200BBA">
            <w:pPr>
              <w:pStyle w:val="NormalTextTable"/>
            </w:pPr>
            <w:r>
              <w:t>1</w:t>
            </w:r>
          </w:p>
        </w:tc>
        <w:tc>
          <w:tcPr>
            <w:tcW w:w="15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F6DDA82" w14:textId="3368886D" w:rsidR="00CF3D16" w:rsidRDefault="006045F1" w:rsidP="00200BBA">
            <w:pPr>
              <w:pStyle w:val="NormalTextTable"/>
            </w:pPr>
            <w:r>
              <w:t>Type of the station</w:t>
            </w:r>
          </w:p>
        </w:tc>
        <w:tc>
          <w:tcPr>
            <w:tcW w:w="23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46478AF" w14:textId="352EFBAC" w:rsidR="00CF3D16" w:rsidRDefault="006045F1" w:rsidP="00200BBA">
            <w:pPr>
              <w:pStyle w:val="NormalTextTable"/>
            </w:pPr>
            <w:r>
              <w:t>railStation</w:t>
            </w:r>
          </w:p>
        </w:tc>
      </w:tr>
      <w:tr w:rsidR="00895A80" w:rsidRPr="00200BBA" w14:paraId="766595EF" w14:textId="77777777" w:rsidTr="00CF3D16">
        <w:trPr>
          <w:tblCellSpacing w:w="15" w:type="dxa"/>
        </w:trPr>
        <w:tc>
          <w:tcPr>
            <w:tcW w:w="3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DFFF796" w14:textId="597297CB" w:rsidR="00895A80" w:rsidRDefault="00896D44" w:rsidP="00200BBA">
            <w:pPr>
              <w:pStyle w:val="NormalTextTable"/>
            </w:pPr>
            <w:r>
              <w:t>scheduledStopPoint/</w:t>
            </w:r>
            <w:r w:rsidRPr="00896D44">
              <w:t>CountryRef</w:t>
            </w:r>
          </w:p>
        </w:tc>
        <w:tc>
          <w:tcPr>
            <w:tcW w:w="6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FC9EE82" w14:textId="45663764" w:rsidR="00895A80" w:rsidRDefault="00896D44" w:rsidP="00200BBA">
            <w:pPr>
              <w:pStyle w:val="NormalTextTable"/>
            </w:pPr>
            <w:r>
              <w:t>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0CFFA33" w14:textId="7D67E026" w:rsidR="00895A80" w:rsidRDefault="00896D44" w:rsidP="00200BBA">
            <w:pPr>
              <w:pStyle w:val="NormalTextTable"/>
            </w:pPr>
            <w:r>
              <w:t>1</w:t>
            </w:r>
          </w:p>
        </w:tc>
        <w:tc>
          <w:tcPr>
            <w:tcW w:w="15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5BE2B80" w14:textId="7551CFBC" w:rsidR="00895A80" w:rsidRDefault="00896D44" w:rsidP="00200BBA">
            <w:pPr>
              <w:pStyle w:val="NormalTextTable"/>
            </w:pPr>
            <w:r>
              <w:t>Country of the stop point</w:t>
            </w:r>
          </w:p>
        </w:tc>
        <w:tc>
          <w:tcPr>
            <w:tcW w:w="23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B97B774" w14:textId="77777777" w:rsidR="00895A80" w:rsidRDefault="00895A80" w:rsidP="00200BBA">
            <w:pPr>
              <w:pStyle w:val="NormalTextTable"/>
            </w:pPr>
          </w:p>
        </w:tc>
      </w:tr>
    </w:tbl>
    <w:p w14:paraId="68AF90C7" w14:textId="7CD43475" w:rsidR="005D0EE0" w:rsidRDefault="005D0EE0" w:rsidP="005D0EE0">
      <w:pPr>
        <w:spacing w:before="100" w:beforeAutospacing="1" w:after="100" w:afterAutospacing="1" w:line="300" w:lineRule="atLeast"/>
        <w:jc w:val="lef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</w:pPr>
      <w:r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6</w:t>
      </w:r>
      <w:r w:rsidRPr="005E7581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 xml:space="preserve">. </w:t>
      </w:r>
      <w:r w:rsidR="005E02DE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Service links</w:t>
      </w:r>
    </w:p>
    <w:p w14:paraId="6A53B545" w14:textId="062A0275" w:rsidR="009B776D" w:rsidRPr="005E7581" w:rsidRDefault="009B776D" w:rsidP="005D0EE0">
      <w:pPr>
        <w:spacing w:before="100" w:beforeAutospacing="1" w:after="100" w:afterAutospacing="1" w:line="300" w:lineRule="atLeast"/>
        <w:jc w:val="lef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</w:pPr>
      <w:r w:rsidRPr="00C56264">
        <w:rPr>
          <w:rFonts w:ascii="Segoe UI" w:eastAsia="Times New Roman" w:hAnsi="Segoe UI" w:cs="Segoe UI"/>
          <w:b/>
          <w:bCs/>
          <w:sz w:val="36"/>
          <w:szCs w:val="36"/>
          <w:highlight w:val="yellow"/>
          <w:lang w:eastAsia="en-GB"/>
        </w:rPr>
        <w:t>Is this still necessary??</w:t>
      </w:r>
    </w:p>
    <w:tbl>
      <w:tblPr>
        <w:tblW w:w="96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9"/>
        <w:gridCol w:w="649"/>
        <w:gridCol w:w="1132"/>
        <w:gridCol w:w="1548"/>
        <w:gridCol w:w="2373"/>
      </w:tblGrid>
      <w:tr w:rsidR="00FC7E45" w:rsidRPr="005E7581" w14:paraId="6A2D0C18" w14:textId="77777777" w:rsidTr="00D06C0F">
        <w:trPr>
          <w:tblCellSpacing w:w="15" w:type="dxa"/>
        </w:trPr>
        <w:tc>
          <w:tcPr>
            <w:tcW w:w="388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521143" w14:textId="77777777" w:rsidR="005D0EE0" w:rsidRPr="005E7581" w:rsidRDefault="005D0EE0" w:rsidP="008262E8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Element Path</w:t>
            </w:r>
          </w:p>
        </w:tc>
        <w:tc>
          <w:tcPr>
            <w:tcW w:w="6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6D118F" w14:textId="77777777" w:rsidR="005D0EE0" w:rsidRPr="005E7581" w:rsidRDefault="005D0EE0" w:rsidP="008262E8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Usage</w:t>
            </w:r>
          </w:p>
        </w:tc>
        <w:tc>
          <w:tcPr>
            <w:tcW w:w="11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4742BD" w14:textId="77777777" w:rsidR="005D0EE0" w:rsidRPr="005E7581" w:rsidRDefault="005D0EE0" w:rsidP="008262E8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Cardinality</w:t>
            </w:r>
          </w:p>
        </w:tc>
        <w:tc>
          <w:tcPr>
            <w:tcW w:w="151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D81171" w14:textId="77777777" w:rsidR="005D0EE0" w:rsidRPr="005E7581" w:rsidRDefault="005D0EE0" w:rsidP="008262E8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Description</w:t>
            </w:r>
          </w:p>
        </w:tc>
        <w:tc>
          <w:tcPr>
            <w:tcW w:w="23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221283" w14:textId="77777777" w:rsidR="005D0EE0" w:rsidRPr="005E7581" w:rsidRDefault="005D0EE0" w:rsidP="008262E8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Example / Comment</w:t>
            </w:r>
          </w:p>
        </w:tc>
      </w:tr>
      <w:tr w:rsidR="003E1117" w:rsidRPr="008262E8" w14:paraId="3F7849DC" w14:textId="77777777" w:rsidTr="00D06C0F">
        <w:trPr>
          <w:tblCellSpacing w:w="15" w:type="dxa"/>
        </w:trPr>
        <w:tc>
          <w:tcPr>
            <w:tcW w:w="388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C77CE39" w14:textId="591A18C7" w:rsidR="003E1117" w:rsidRPr="008262E8" w:rsidRDefault="006279A3" w:rsidP="008262E8">
            <w:pPr>
              <w:pStyle w:val="NormalTextTable"/>
              <w:rPr>
                <w:rFonts w:cstheme="minorHAnsi"/>
                <w:lang w:eastAsia="en-GB"/>
              </w:rPr>
            </w:pPr>
            <w:proofErr w:type="spellStart"/>
            <w:r w:rsidRPr="006279A3">
              <w:rPr>
                <w:rFonts w:cstheme="minorHAnsi"/>
                <w:lang w:val="en-GB" w:eastAsia="en-GB"/>
              </w:rPr>
              <w:t>ServiceFrame</w:t>
            </w:r>
            <w:proofErr w:type="spellEnd"/>
            <w:r>
              <w:rPr>
                <w:rFonts w:cstheme="minorHAnsi"/>
                <w:lang w:val="en-GB" w:eastAsia="en-GB"/>
              </w:rPr>
              <w:t>/</w:t>
            </w:r>
            <w:r w:rsidR="008262E8" w:rsidRPr="008262E8">
              <w:rPr>
                <w:rFonts w:cstheme="minorHAnsi"/>
                <w:lang w:eastAsia="en-GB"/>
              </w:rPr>
              <w:t>serviceLinks</w:t>
            </w:r>
          </w:p>
        </w:tc>
        <w:tc>
          <w:tcPr>
            <w:tcW w:w="6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B2F2FC3" w14:textId="4F6613C9" w:rsidR="003E1117" w:rsidRPr="008262E8" w:rsidRDefault="00D06C0F" w:rsidP="008262E8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>
              <w:rPr>
                <w:rFonts w:cstheme="minorHAnsi"/>
                <w:sz w:val="24"/>
                <w:szCs w:val="24"/>
                <w:lang w:eastAsia="en-GB"/>
              </w:rPr>
              <w:t>O</w:t>
            </w:r>
          </w:p>
        </w:tc>
        <w:tc>
          <w:tcPr>
            <w:tcW w:w="11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C47F128" w14:textId="1A11E1CF" w:rsidR="003E1117" w:rsidRPr="008262E8" w:rsidRDefault="00D06C0F" w:rsidP="008262E8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>
              <w:rPr>
                <w:rFonts w:cstheme="minorHAnsi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51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EFB508A" w14:textId="77777777" w:rsidR="003E1117" w:rsidRPr="008262E8" w:rsidRDefault="003E1117" w:rsidP="008262E8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</w:p>
        </w:tc>
        <w:tc>
          <w:tcPr>
            <w:tcW w:w="23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A4DA322" w14:textId="1809567F" w:rsidR="003E1117" w:rsidRPr="008262E8" w:rsidRDefault="006279A3" w:rsidP="008262E8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>
              <w:rPr>
                <w:rFonts w:cstheme="minorHAnsi"/>
                <w:sz w:val="24"/>
                <w:szCs w:val="24"/>
                <w:lang w:eastAsia="en-GB"/>
              </w:rPr>
              <w:t xml:space="preserve">Used for the </w:t>
            </w:r>
            <w:r w:rsidR="00EA7EF4">
              <w:rPr>
                <w:rFonts w:cstheme="minorHAnsi"/>
                <w:sz w:val="24"/>
                <w:szCs w:val="24"/>
                <w:lang w:eastAsia="en-GB"/>
              </w:rPr>
              <w:t xml:space="preserve">provision of distances </w:t>
            </w:r>
          </w:p>
        </w:tc>
      </w:tr>
      <w:tr w:rsidR="00D06C0F" w:rsidRPr="008262E8" w14:paraId="323D448D" w14:textId="77777777" w:rsidTr="00D06C0F">
        <w:trPr>
          <w:tblCellSpacing w:w="15" w:type="dxa"/>
        </w:trPr>
        <w:tc>
          <w:tcPr>
            <w:tcW w:w="388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ADF089D" w14:textId="5AADA590" w:rsidR="00D06C0F" w:rsidRPr="005E1CFF" w:rsidRDefault="00D06C0F" w:rsidP="008262E8">
            <w:pPr>
              <w:pStyle w:val="NormalTextTable"/>
              <w:rPr>
                <w:rFonts w:cstheme="minorHAnsi"/>
                <w:lang w:val="en-GB" w:eastAsia="en-GB"/>
              </w:rPr>
            </w:pPr>
            <w:proofErr w:type="spellStart"/>
            <w:r w:rsidRPr="005E1CFF">
              <w:rPr>
                <w:rFonts w:cstheme="minorHAnsi"/>
                <w:lang w:val="en-GB" w:eastAsia="en-GB"/>
              </w:rPr>
              <w:t>ServiceLink</w:t>
            </w:r>
            <w:r>
              <w:rPr>
                <w:rFonts w:cstheme="minorHAnsi"/>
                <w:lang w:val="en-GB" w:eastAsia="en-GB"/>
              </w:rPr>
              <w:t>s</w:t>
            </w:r>
            <w:proofErr w:type="spellEnd"/>
            <w:r w:rsidRPr="008262E8">
              <w:rPr>
                <w:rFonts w:cstheme="minorHAnsi"/>
                <w:lang w:val="en-GB" w:eastAsia="en-GB"/>
              </w:rPr>
              <w:t>/</w:t>
            </w:r>
            <w:r w:rsidR="000B621E" w:rsidRPr="005E1CFF">
              <w:rPr>
                <w:rFonts w:cstheme="minorHAnsi"/>
                <w:lang w:val="en-GB" w:eastAsia="en-GB"/>
              </w:rPr>
              <w:t>ServiceLink</w:t>
            </w:r>
          </w:p>
        </w:tc>
        <w:tc>
          <w:tcPr>
            <w:tcW w:w="6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95A6858" w14:textId="01FC25ED" w:rsidR="00D06C0F" w:rsidRPr="008262E8" w:rsidRDefault="000B621E" w:rsidP="008262E8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>
              <w:rPr>
                <w:rFonts w:cstheme="minorHAnsi"/>
                <w:sz w:val="24"/>
                <w:szCs w:val="24"/>
                <w:lang w:val="en-GB" w:eastAsia="en-GB"/>
              </w:rPr>
              <w:t>M</w:t>
            </w:r>
          </w:p>
        </w:tc>
        <w:tc>
          <w:tcPr>
            <w:tcW w:w="11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C61D4BB" w14:textId="7845E7D1" w:rsidR="00D06C0F" w:rsidRPr="008262E8" w:rsidRDefault="000B621E" w:rsidP="008262E8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>
              <w:rPr>
                <w:rFonts w:cstheme="minorHAnsi"/>
                <w:sz w:val="24"/>
                <w:szCs w:val="24"/>
                <w:lang w:val="en-GB" w:eastAsia="en-GB"/>
              </w:rPr>
              <w:t>1..n</w:t>
            </w:r>
          </w:p>
        </w:tc>
        <w:tc>
          <w:tcPr>
            <w:tcW w:w="151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02ADED4" w14:textId="61FD1267" w:rsidR="00D06C0F" w:rsidRPr="008262E8" w:rsidRDefault="000B621E" w:rsidP="008262E8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>
              <w:rPr>
                <w:rFonts w:cstheme="minorHAnsi"/>
                <w:sz w:val="24"/>
                <w:szCs w:val="24"/>
                <w:lang w:val="en-GB" w:eastAsia="en-GB"/>
              </w:rPr>
              <w:t>Service links</w:t>
            </w:r>
          </w:p>
        </w:tc>
        <w:tc>
          <w:tcPr>
            <w:tcW w:w="23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7B33D22" w14:textId="77777777" w:rsidR="00D06C0F" w:rsidRPr="008262E8" w:rsidRDefault="00D06C0F" w:rsidP="008262E8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</w:p>
        </w:tc>
      </w:tr>
      <w:tr w:rsidR="00FC7E45" w:rsidRPr="008262E8" w14:paraId="514527A0" w14:textId="77777777" w:rsidTr="00D06C0F">
        <w:trPr>
          <w:tblCellSpacing w:w="15" w:type="dxa"/>
        </w:trPr>
        <w:tc>
          <w:tcPr>
            <w:tcW w:w="388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35F31F" w14:textId="256998A5" w:rsidR="005D0EE0" w:rsidRPr="008262E8" w:rsidRDefault="005E1CFF" w:rsidP="008262E8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5E1CFF">
              <w:rPr>
                <w:rFonts w:cstheme="minorHAnsi"/>
                <w:lang w:val="en-GB" w:eastAsia="en-GB"/>
              </w:rPr>
              <w:t>ServiceLink</w:t>
            </w:r>
            <w:r w:rsidR="005D0EE0" w:rsidRPr="008262E8">
              <w:rPr>
                <w:rFonts w:cstheme="minorHAnsi"/>
                <w:lang w:val="en-GB" w:eastAsia="en-GB"/>
              </w:rPr>
              <w:t>/@id</w:t>
            </w:r>
          </w:p>
        </w:tc>
        <w:tc>
          <w:tcPr>
            <w:tcW w:w="6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BCD682" w14:textId="77777777" w:rsidR="005D0EE0" w:rsidRPr="008262E8" w:rsidRDefault="005D0EE0" w:rsidP="008262E8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8262E8">
              <w:rPr>
                <w:rFonts w:cstheme="minorHAnsi"/>
                <w:sz w:val="24"/>
                <w:szCs w:val="24"/>
                <w:lang w:val="en-GB" w:eastAsia="en-GB"/>
              </w:rPr>
              <w:t>M</w:t>
            </w:r>
          </w:p>
        </w:tc>
        <w:tc>
          <w:tcPr>
            <w:tcW w:w="11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7E28CB" w14:textId="77777777" w:rsidR="005D0EE0" w:rsidRPr="008262E8" w:rsidRDefault="005D0EE0" w:rsidP="008262E8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8262E8">
              <w:rPr>
                <w:rFonts w:cstheme="minorHAnsi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151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EFDF6A" w14:textId="77777777" w:rsidR="005D0EE0" w:rsidRPr="008262E8" w:rsidRDefault="005D0EE0" w:rsidP="008262E8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8262E8">
              <w:rPr>
                <w:rFonts w:cstheme="minorHAnsi"/>
                <w:sz w:val="24"/>
                <w:szCs w:val="24"/>
                <w:lang w:val="en-GB" w:eastAsia="en-GB"/>
              </w:rPr>
              <w:t>Frame identifier</w:t>
            </w:r>
          </w:p>
        </w:tc>
        <w:tc>
          <w:tcPr>
            <w:tcW w:w="23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5AE663" w14:textId="306805BD" w:rsidR="005D0EE0" w:rsidRPr="008262E8" w:rsidRDefault="005D0EE0" w:rsidP="008262E8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8262E8">
              <w:rPr>
                <w:rFonts w:cstheme="minorHAnsi"/>
                <w:sz w:val="24"/>
                <w:szCs w:val="24"/>
                <w:lang w:val="en-GB" w:eastAsia="en-GB"/>
              </w:rPr>
              <w:t>Unique</w:t>
            </w:r>
            <w:r w:rsidR="00EA2043">
              <w:rPr>
                <w:rFonts w:cstheme="minorHAnsi"/>
                <w:sz w:val="24"/>
                <w:szCs w:val="24"/>
                <w:lang w:val="en-GB" w:eastAsia="en-GB"/>
              </w:rPr>
              <w:t xml:space="preserve"> is combined fr</w:t>
            </w:r>
            <w:r w:rsidR="00C47B41">
              <w:rPr>
                <w:rFonts w:cstheme="minorHAnsi"/>
                <w:sz w:val="24"/>
                <w:szCs w:val="24"/>
                <w:lang w:val="en-GB" w:eastAsia="en-GB"/>
              </w:rPr>
              <w:t>o</w:t>
            </w:r>
            <w:r w:rsidR="00EA2043">
              <w:rPr>
                <w:rFonts w:cstheme="minorHAnsi"/>
                <w:sz w:val="24"/>
                <w:szCs w:val="24"/>
                <w:lang w:val="en-GB" w:eastAsia="en-GB"/>
              </w:rPr>
              <w:t>m station to station</w:t>
            </w:r>
          </w:p>
        </w:tc>
      </w:tr>
      <w:tr w:rsidR="00FC7E45" w:rsidRPr="008262E8" w14:paraId="51D543A5" w14:textId="77777777" w:rsidTr="00D06C0F">
        <w:trPr>
          <w:tblCellSpacing w:w="15" w:type="dxa"/>
        </w:trPr>
        <w:tc>
          <w:tcPr>
            <w:tcW w:w="388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0DFFC9" w14:textId="05DC4CA5" w:rsidR="005D0EE0" w:rsidRPr="008262E8" w:rsidRDefault="005E1CFF" w:rsidP="008262E8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5E1CFF">
              <w:rPr>
                <w:rFonts w:cstheme="minorHAnsi"/>
                <w:lang w:val="en-GB" w:eastAsia="en-GB"/>
              </w:rPr>
              <w:t>ServiceLink</w:t>
            </w:r>
            <w:r w:rsidR="005D0EE0" w:rsidRPr="008262E8">
              <w:rPr>
                <w:rFonts w:cstheme="minorHAnsi"/>
                <w:lang w:val="en-GB" w:eastAsia="en-GB"/>
              </w:rPr>
              <w:t>/@version</w:t>
            </w:r>
          </w:p>
        </w:tc>
        <w:tc>
          <w:tcPr>
            <w:tcW w:w="6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1AB9FA" w14:textId="77777777" w:rsidR="005D0EE0" w:rsidRPr="008262E8" w:rsidRDefault="005D0EE0" w:rsidP="008262E8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8262E8">
              <w:rPr>
                <w:rFonts w:cstheme="minorHAnsi"/>
                <w:sz w:val="24"/>
                <w:szCs w:val="24"/>
                <w:lang w:val="en-GB" w:eastAsia="en-GB"/>
              </w:rPr>
              <w:t>M</w:t>
            </w:r>
          </w:p>
        </w:tc>
        <w:tc>
          <w:tcPr>
            <w:tcW w:w="11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5DA49B" w14:textId="77777777" w:rsidR="005D0EE0" w:rsidRPr="008262E8" w:rsidRDefault="005D0EE0" w:rsidP="008262E8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8262E8">
              <w:rPr>
                <w:rFonts w:cstheme="minorHAnsi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151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80A0A8" w14:textId="77777777" w:rsidR="005D0EE0" w:rsidRPr="008262E8" w:rsidRDefault="005D0EE0" w:rsidP="008262E8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8262E8">
              <w:rPr>
                <w:rFonts w:cstheme="minorHAnsi"/>
                <w:sz w:val="24"/>
                <w:szCs w:val="24"/>
                <w:lang w:val="en-GB" w:eastAsia="en-GB"/>
              </w:rPr>
              <w:t>Frame version</w:t>
            </w:r>
          </w:p>
        </w:tc>
        <w:tc>
          <w:tcPr>
            <w:tcW w:w="23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A0186A" w14:textId="6578713B" w:rsidR="005D0EE0" w:rsidRPr="008262E8" w:rsidRDefault="005E1CFF" w:rsidP="008262E8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200BBA">
              <w:t xml:space="preserve">Numeric default </w:t>
            </w:r>
            <w:r w:rsidRPr="00200BBA">
              <w:rPr>
                <w:color w:val="FF0000"/>
              </w:rPr>
              <w:t>any?</w:t>
            </w:r>
          </w:p>
        </w:tc>
      </w:tr>
      <w:tr w:rsidR="00FC7E45" w:rsidRPr="008262E8" w14:paraId="770D20BD" w14:textId="77777777" w:rsidTr="00D06C0F">
        <w:trPr>
          <w:tblCellSpacing w:w="15" w:type="dxa"/>
        </w:trPr>
        <w:tc>
          <w:tcPr>
            <w:tcW w:w="388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90E010" w14:textId="32815B3D" w:rsidR="005D0EE0" w:rsidRPr="008262E8" w:rsidRDefault="009B776D" w:rsidP="008262E8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5E1CFF">
              <w:rPr>
                <w:rFonts w:cstheme="minorHAnsi"/>
                <w:lang w:val="en-GB" w:eastAsia="en-GB"/>
              </w:rPr>
              <w:t>ServiceLink</w:t>
            </w:r>
            <w:r w:rsidRPr="008262E8">
              <w:rPr>
                <w:rFonts w:cstheme="minorHAnsi"/>
                <w:lang w:val="en-GB" w:eastAsia="en-GB"/>
              </w:rPr>
              <w:t xml:space="preserve"> </w:t>
            </w:r>
            <w:r w:rsidR="005D0EE0" w:rsidRPr="008262E8">
              <w:rPr>
                <w:rFonts w:cstheme="minorHAnsi"/>
                <w:lang w:val="en-GB" w:eastAsia="en-GB"/>
              </w:rPr>
              <w:t>/</w:t>
            </w:r>
            <w:r w:rsidR="002F36D5" w:rsidRPr="002F36D5">
              <w:rPr>
                <w:rFonts w:cstheme="minorHAnsi"/>
                <w:lang w:val="en-GB" w:eastAsia="en-GB"/>
              </w:rPr>
              <w:t>Distance</w:t>
            </w:r>
          </w:p>
        </w:tc>
        <w:tc>
          <w:tcPr>
            <w:tcW w:w="6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F0BED3" w14:textId="080E0992" w:rsidR="005D0EE0" w:rsidRPr="008262E8" w:rsidRDefault="0070479B" w:rsidP="008262E8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>
              <w:rPr>
                <w:rFonts w:cstheme="minorHAnsi"/>
                <w:sz w:val="24"/>
                <w:szCs w:val="24"/>
                <w:lang w:val="en-GB" w:eastAsia="en-GB"/>
              </w:rPr>
              <w:t>M</w:t>
            </w:r>
          </w:p>
        </w:tc>
        <w:tc>
          <w:tcPr>
            <w:tcW w:w="11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D5659D" w14:textId="77777777" w:rsidR="005D0EE0" w:rsidRPr="008262E8" w:rsidRDefault="005D0EE0" w:rsidP="008262E8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8262E8">
              <w:rPr>
                <w:rFonts w:cstheme="minorHAnsi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151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A82463" w14:textId="3977EA3B" w:rsidR="005D0EE0" w:rsidRPr="008262E8" w:rsidRDefault="0070479B" w:rsidP="008262E8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>
              <w:rPr>
                <w:rFonts w:cstheme="minorHAnsi"/>
                <w:sz w:val="24"/>
                <w:szCs w:val="24"/>
                <w:lang w:val="en-GB" w:eastAsia="en-GB"/>
              </w:rPr>
              <w:t>D</w:t>
            </w:r>
            <w:r w:rsidR="009A54F3">
              <w:rPr>
                <w:rFonts w:cstheme="minorHAnsi"/>
                <w:sz w:val="24"/>
                <w:szCs w:val="24"/>
                <w:lang w:val="en-GB" w:eastAsia="en-GB"/>
              </w:rPr>
              <w:t>is</w:t>
            </w:r>
            <w:r>
              <w:rPr>
                <w:rFonts w:cstheme="minorHAnsi"/>
                <w:sz w:val="24"/>
                <w:szCs w:val="24"/>
                <w:lang w:val="en-GB" w:eastAsia="en-GB"/>
              </w:rPr>
              <w:t>tance</w:t>
            </w:r>
          </w:p>
        </w:tc>
        <w:tc>
          <w:tcPr>
            <w:tcW w:w="23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88901B" w14:textId="6B141B66" w:rsidR="005D0EE0" w:rsidRPr="008262E8" w:rsidRDefault="0070479B" w:rsidP="008262E8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ED43CE">
              <w:rPr>
                <w:rFonts w:cstheme="minorHAnsi"/>
                <w:color w:val="FF0000"/>
                <w:sz w:val="24"/>
                <w:szCs w:val="24"/>
                <w:lang w:val="en-GB" w:eastAsia="en-GB"/>
              </w:rPr>
              <w:t xml:space="preserve">Units to be checked (meters / </w:t>
            </w:r>
            <w:proofErr w:type="spellStart"/>
            <w:r w:rsidRPr="00ED43CE">
              <w:rPr>
                <w:rFonts w:cstheme="minorHAnsi"/>
                <w:color w:val="FF0000"/>
                <w:sz w:val="24"/>
                <w:szCs w:val="24"/>
                <w:lang w:val="en-GB" w:eastAsia="en-GB"/>
              </w:rPr>
              <w:t>kilometers</w:t>
            </w:r>
            <w:proofErr w:type="spellEnd"/>
            <w:r w:rsidRPr="00ED43CE">
              <w:rPr>
                <w:rFonts w:cstheme="minorHAnsi"/>
                <w:color w:val="FF0000"/>
                <w:sz w:val="24"/>
                <w:szCs w:val="24"/>
                <w:lang w:val="en-GB" w:eastAsia="en-GB"/>
              </w:rPr>
              <w:t>)</w:t>
            </w:r>
          </w:p>
        </w:tc>
      </w:tr>
      <w:tr w:rsidR="00FC7E45" w:rsidRPr="008262E8" w14:paraId="11F591BC" w14:textId="77777777" w:rsidTr="00D06C0F">
        <w:trPr>
          <w:tblCellSpacing w:w="15" w:type="dxa"/>
        </w:trPr>
        <w:tc>
          <w:tcPr>
            <w:tcW w:w="388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ADF70F" w14:textId="1AA12125" w:rsidR="005D0EE0" w:rsidRPr="008262E8" w:rsidRDefault="009B776D" w:rsidP="008262E8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5E1CFF">
              <w:rPr>
                <w:rFonts w:cstheme="minorHAnsi"/>
                <w:lang w:val="en-GB" w:eastAsia="en-GB"/>
              </w:rPr>
              <w:t>ServiceLink</w:t>
            </w:r>
            <w:r w:rsidRPr="008262E8">
              <w:rPr>
                <w:rFonts w:cstheme="minorHAnsi"/>
                <w:lang w:val="en-GB" w:eastAsia="en-GB"/>
              </w:rPr>
              <w:t xml:space="preserve"> </w:t>
            </w:r>
            <w:r w:rsidR="005D0EE0" w:rsidRPr="008262E8">
              <w:rPr>
                <w:rFonts w:cstheme="minorHAnsi"/>
                <w:lang w:val="en-GB" w:eastAsia="en-GB"/>
              </w:rPr>
              <w:t>/</w:t>
            </w:r>
            <w:proofErr w:type="spellStart"/>
            <w:r w:rsidR="002F36D5" w:rsidRPr="002F36D5">
              <w:rPr>
                <w:rFonts w:cstheme="minorHAnsi"/>
                <w:lang w:val="en-GB" w:eastAsia="en-GB"/>
              </w:rPr>
              <w:t>FromPointRef</w:t>
            </w:r>
            <w:proofErr w:type="spellEnd"/>
          </w:p>
        </w:tc>
        <w:tc>
          <w:tcPr>
            <w:tcW w:w="6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EBD2CB" w14:textId="5FD18C66" w:rsidR="005D0EE0" w:rsidRPr="008262E8" w:rsidRDefault="0070479B" w:rsidP="008262E8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>
              <w:rPr>
                <w:rFonts w:cstheme="minorHAnsi"/>
                <w:sz w:val="24"/>
                <w:szCs w:val="24"/>
                <w:lang w:val="en-GB" w:eastAsia="en-GB"/>
              </w:rPr>
              <w:t>M</w:t>
            </w:r>
          </w:p>
        </w:tc>
        <w:tc>
          <w:tcPr>
            <w:tcW w:w="11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026F24" w14:textId="77777777" w:rsidR="005D0EE0" w:rsidRPr="008262E8" w:rsidRDefault="005D0EE0" w:rsidP="008262E8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8262E8">
              <w:rPr>
                <w:rFonts w:cstheme="minorHAnsi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151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6E9729" w14:textId="09D80922" w:rsidR="005D0EE0" w:rsidRPr="008262E8" w:rsidRDefault="0070479B" w:rsidP="008262E8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>
              <w:rPr>
                <w:rFonts w:cstheme="minorHAnsi"/>
                <w:sz w:val="24"/>
                <w:szCs w:val="24"/>
                <w:lang w:val="en-GB" w:eastAsia="en-GB"/>
              </w:rPr>
              <w:t>Starting point</w:t>
            </w:r>
          </w:p>
        </w:tc>
        <w:tc>
          <w:tcPr>
            <w:tcW w:w="23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A9ECFF" w14:textId="3FE30E94" w:rsidR="005D0EE0" w:rsidRPr="008262E8" w:rsidRDefault="005D0EE0" w:rsidP="008262E8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</w:p>
        </w:tc>
      </w:tr>
      <w:tr w:rsidR="00FC7E45" w:rsidRPr="008262E8" w14:paraId="203F3A25" w14:textId="77777777" w:rsidTr="00D06C0F">
        <w:trPr>
          <w:tblCellSpacing w:w="15" w:type="dxa"/>
        </w:trPr>
        <w:tc>
          <w:tcPr>
            <w:tcW w:w="388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E49B63" w14:textId="7C4FC0B7" w:rsidR="005D0EE0" w:rsidRPr="008262E8" w:rsidRDefault="009B776D" w:rsidP="008262E8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5E1CFF">
              <w:rPr>
                <w:rFonts w:cstheme="minorHAnsi"/>
                <w:lang w:val="en-GB" w:eastAsia="en-GB"/>
              </w:rPr>
              <w:t>ServiceLink</w:t>
            </w:r>
            <w:r w:rsidRPr="008262E8">
              <w:rPr>
                <w:rFonts w:cstheme="minorHAnsi"/>
                <w:lang w:val="en-GB" w:eastAsia="en-GB"/>
              </w:rPr>
              <w:t xml:space="preserve"> </w:t>
            </w:r>
            <w:r w:rsidR="005D0EE0" w:rsidRPr="008262E8">
              <w:rPr>
                <w:rFonts w:cstheme="minorHAnsi"/>
                <w:lang w:val="en-GB" w:eastAsia="en-GB"/>
              </w:rPr>
              <w:t>/</w:t>
            </w:r>
            <w:proofErr w:type="spellStart"/>
            <w:r w:rsidR="002F36D5">
              <w:rPr>
                <w:rFonts w:cstheme="minorHAnsi"/>
                <w:lang w:val="en-GB" w:eastAsia="en-GB"/>
              </w:rPr>
              <w:t>To</w:t>
            </w:r>
            <w:r w:rsidR="002F36D5" w:rsidRPr="002F36D5">
              <w:rPr>
                <w:rFonts w:cstheme="minorHAnsi"/>
                <w:lang w:val="en-GB" w:eastAsia="en-GB"/>
              </w:rPr>
              <w:t>PointRef</w:t>
            </w:r>
            <w:proofErr w:type="spellEnd"/>
          </w:p>
        </w:tc>
        <w:tc>
          <w:tcPr>
            <w:tcW w:w="6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29EBE3" w14:textId="77777777" w:rsidR="005D0EE0" w:rsidRPr="008262E8" w:rsidRDefault="005D0EE0" w:rsidP="008262E8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8262E8">
              <w:rPr>
                <w:rFonts w:cstheme="minorHAnsi"/>
                <w:sz w:val="24"/>
                <w:szCs w:val="24"/>
                <w:lang w:val="en-GB" w:eastAsia="en-GB"/>
              </w:rPr>
              <w:t>M</w:t>
            </w:r>
          </w:p>
        </w:tc>
        <w:tc>
          <w:tcPr>
            <w:tcW w:w="11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4B2729" w14:textId="77777777" w:rsidR="005D0EE0" w:rsidRPr="008262E8" w:rsidRDefault="005D0EE0" w:rsidP="008262E8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 w:rsidRPr="008262E8">
              <w:rPr>
                <w:rFonts w:cstheme="minorHAnsi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151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2A4139" w14:textId="60381FA4" w:rsidR="005D0EE0" w:rsidRPr="008262E8" w:rsidRDefault="0070479B" w:rsidP="008262E8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  <w:r>
              <w:rPr>
                <w:rFonts w:cstheme="minorHAnsi"/>
                <w:sz w:val="24"/>
                <w:szCs w:val="24"/>
                <w:lang w:val="en-GB" w:eastAsia="en-GB"/>
              </w:rPr>
              <w:t>Destination</w:t>
            </w:r>
          </w:p>
        </w:tc>
        <w:tc>
          <w:tcPr>
            <w:tcW w:w="23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150A76" w14:textId="6422AEB1" w:rsidR="005D0EE0" w:rsidRPr="008262E8" w:rsidRDefault="005D0EE0" w:rsidP="008262E8">
            <w:pPr>
              <w:pStyle w:val="NormalTextTable"/>
              <w:rPr>
                <w:rFonts w:cstheme="minorHAnsi"/>
                <w:sz w:val="24"/>
                <w:szCs w:val="24"/>
                <w:lang w:val="en-GB" w:eastAsia="en-GB"/>
              </w:rPr>
            </w:pPr>
          </w:p>
        </w:tc>
      </w:tr>
    </w:tbl>
    <w:p w14:paraId="13AE6E27" w14:textId="7A91E9F3" w:rsidR="005E7581" w:rsidRPr="005E7581" w:rsidRDefault="005D0EE0" w:rsidP="005E7581">
      <w:pPr>
        <w:spacing w:before="100" w:beforeAutospacing="1" w:after="100" w:afterAutospacing="1" w:line="300" w:lineRule="atLeast"/>
        <w:jc w:val="lef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</w:pPr>
      <w:r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7</w:t>
      </w:r>
      <w:r w:rsidR="005E7581" w:rsidRPr="005E7581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. Timetable Frame</w:t>
      </w:r>
    </w:p>
    <w:tbl>
      <w:tblPr>
        <w:tblW w:w="9665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1"/>
        <w:gridCol w:w="709"/>
        <w:gridCol w:w="1134"/>
        <w:gridCol w:w="1452"/>
        <w:gridCol w:w="2409"/>
      </w:tblGrid>
      <w:tr w:rsidR="00E17295" w:rsidRPr="005E7581" w14:paraId="60529F80" w14:textId="77777777" w:rsidTr="002404D4">
        <w:trPr>
          <w:tblCellSpacing w:w="15" w:type="dxa"/>
        </w:trPr>
        <w:tc>
          <w:tcPr>
            <w:tcW w:w="391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C497D3" w14:textId="77777777" w:rsidR="005E7581" w:rsidRPr="005E7581" w:rsidRDefault="005E7581" w:rsidP="00E17295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Element Path</w:t>
            </w:r>
          </w:p>
        </w:tc>
        <w:tc>
          <w:tcPr>
            <w:tcW w:w="67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014256" w14:textId="77777777" w:rsidR="005E7581" w:rsidRPr="005E7581" w:rsidRDefault="005E7581" w:rsidP="00E17295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Usage</w:t>
            </w:r>
          </w:p>
        </w:tc>
        <w:tc>
          <w:tcPr>
            <w:tcW w:w="110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5A9811" w14:textId="77777777" w:rsidR="005E7581" w:rsidRPr="005E7581" w:rsidRDefault="005E7581" w:rsidP="00E17295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Cardinality</w:t>
            </w:r>
          </w:p>
        </w:tc>
        <w:tc>
          <w:tcPr>
            <w:tcW w:w="142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8867D7" w14:textId="77777777" w:rsidR="005E7581" w:rsidRPr="005E7581" w:rsidRDefault="005E7581" w:rsidP="00E17295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Description</w:t>
            </w:r>
          </w:p>
        </w:tc>
        <w:tc>
          <w:tcPr>
            <w:tcW w:w="23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04A59F" w14:textId="77777777" w:rsidR="005E7581" w:rsidRPr="005E7581" w:rsidRDefault="005E7581" w:rsidP="00E17295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Example / Comment</w:t>
            </w:r>
          </w:p>
        </w:tc>
      </w:tr>
      <w:tr w:rsidR="00E17295" w:rsidRPr="00F40983" w14:paraId="17BCA724" w14:textId="77777777" w:rsidTr="002404D4">
        <w:trPr>
          <w:tblCellSpacing w:w="15" w:type="dxa"/>
        </w:trPr>
        <w:tc>
          <w:tcPr>
            <w:tcW w:w="391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BDCA10" w14:textId="77777777" w:rsidR="005E7581" w:rsidRPr="00F40983" w:rsidRDefault="005E7581" w:rsidP="00E17295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F40983">
              <w:rPr>
                <w:rFonts w:cstheme="minorHAnsi"/>
                <w:lang w:eastAsia="en-GB"/>
              </w:rPr>
              <w:lastRenderedPageBreak/>
              <w:t>TimetableFrame/@id</w:t>
            </w:r>
          </w:p>
        </w:tc>
        <w:tc>
          <w:tcPr>
            <w:tcW w:w="67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FDBC79" w14:textId="77777777" w:rsidR="005E7581" w:rsidRPr="00F40983" w:rsidRDefault="005E7581" w:rsidP="00E17295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F40983">
              <w:rPr>
                <w:rFonts w:cstheme="minorHAnsi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110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34670A" w14:textId="77777777" w:rsidR="005E7581" w:rsidRPr="00F40983" w:rsidRDefault="005E7581" w:rsidP="00E17295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F40983">
              <w:rPr>
                <w:rFonts w:cstheme="minorHAnsi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42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61D8DA" w14:textId="77777777" w:rsidR="005E7581" w:rsidRPr="00F40983" w:rsidRDefault="005E7581" w:rsidP="00E17295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F40983">
              <w:rPr>
                <w:rFonts w:cstheme="minorHAnsi"/>
                <w:sz w:val="24"/>
                <w:szCs w:val="24"/>
                <w:lang w:eastAsia="en-GB"/>
              </w:rPr>
              <w:t>Frame identifier</w:t>
            </w:r>
          </w:p>
        </w:tc>
        <w:tc>
          <w:tcPr>
            <w:tcW w:w="23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C90475" w14:textId="77777777" w:rsidR="005E7581" w:rsidRPr="00F40983" w:rsidRDefault="005E7581" w:rsidP="00E17295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F40983">
              <w:rPr>
                <w:rFonts w:cstheme="minorHAnsi"/>
                <w:sz w:val="24"/>
                <w:szCs w:val="24"/>
                <w:lang w:eastAsia="en-GB"/>
              </w:rPr>
              <w:t>Unique</w:t>
            </w:r>
          </w:p>
        </w:tc>
      </w:tr>
      <w:tr w:rsidR="00E17295" w:rsidRPr="00F40983" w14:paraId="74F4DBCF" w14:textId="77777777" w:rsidTr="002404D4">
        <w:trPr>
          <w:tblCellSpacing w:w="15" w:type="dxa"/>
        </w:trPr>
        <w:tc>
          <w:tcPr>
            <w:tcW w:w="391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64D11E" w14:textId="77777777" w:rsidR="005E7581" w:rsidRPr="00F40983" w:rsidRDefault="005E7581" w:rsidP="00E17295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F40983">
              <w:rPr>
                <w:rFonts w:cstheme="minorHAnsi"/>
                <w:lang w:eastAsia="en-GB"/>
              </w:rPr>
              <w:t>TimetableFrame/@version</w:t>
            </w:r>
          </w:p>
        </w:tc>
        <w:tc>
          <w:tcPr>
            <w:tcW w:w="67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B74FDB" w14:textId="77777777" w:rsidR="005E7581" w:rsidRPr="00F40983" w:rsidRDefault="005E7581" w:rsidP="00E17295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F40983">
              <w:rPr>
                <w:rFonts w:cstheme="minorHAnsi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110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7F43E1" w14:textId="77777777" w:rsidR="005E7581" w:rsidRPr="00F40983" w:rsidRDefault="005E7581" w:rsidP="00E17295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F40983">
              <w:rPr>
                <w:rFonts w:cstheme="minorHAnsi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42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5BAE83" w14:textId="77777777" w:rsidR="005E7581" w:rsidRPr="00F40983" w:rsidRDefault="005E7581" w:rsidP="00E17295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F40983">
              <w:rPr>
                <w:rFonts w:cstheme="minorHAnsi"/>
                <w:sz w:val="24"/>
                <w:szCs w:val="24"/>
                <w:lang w:eastAsia="en-GB"/>
              </w:rPr>
              <w:t>Frame version</w:t>
            </w:r>
          </w:p>
        </w:tc>
        <w:tc>
          <w:tcPr>
            <w:tcW w:w="23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428BAA" w14:textId="77777777" w:rsidR="005E7581" w:rsidRPr="00F40983" w:rsidRDefault="005E7581" w:rsidP="00E17295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F40983">
              <w:rPr>
                <w:rFonts w:cstheme="minorHAnsi"/>
                <w:sz w:val="24"/>
                <w:szCs w:val="24"/>
                <w:lang w:eastAsia="en-GB"/>
              </w:rPr>
              <w:t>Numeric</w:t>
            </w:r>
          </w:p>
        </w:tc>
      </w:tr>
      <w:tr w:rsidR="00E17295" w:rsidRPr="00F40983" w14:paraId="08ACDC0F" w14:textId="77777777" w:rsidTr="002404D4">
        <w:trPr>
          <w:tblCellSpacing w:w="15" w:type="dxa"/>
        </w:trPr>
        <w:tc>
          <w:tcPr>
            <w:tcW w:w="391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A19958" w14:textId="77777777" w:rsidR="005E7581" w:rsidRPr="00F40983" w:rsidRDefault="005E7581" w:rsidP="00E17295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F40983">
              <w:rPr>
                <w:rFonts w:cstheme="minorHAnsi"/>
                <w:lang w:eastAsia="en-GB"/>
              </w:rPr>
              <w:t>TimetableFrame/Name</w:t>
            </w:r>
          </w:p>
        </w:tc>
        <w:tc>
          <w:tcPr>
            <w:tcW w:w="67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84BCA2" w14:textId="77777777" w:rsidR="005E7581" w:rsidRPr="00F40983" w:rsidRDefault="005E7581" w:rsidP="00E17295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F40983">
              <w:rPr>
                <w:rFonts w:cstheme="minorHAnsi"/>
                <w:sz w:val="24"/>
                <w:szCs w:val="24"/>
                <w:lang w:eastAsia="en-GB"/>
              </w:rPr>
              <w:t>O</w:t>
            </w:r>
          </w:p>
        </w:tc>
        <w:tc>
          <w:tcPr>
            <w:tcW w:w="110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45497A" w14:textId="77777777" w:rsidR="005E7581" w:rsidRPr="00F40983" w:rsidRDefault="005E7581" w:rsidP="00E17295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F40983">
              <w:rPr>
                <w:rFonts w:cstheme="minorHAnsi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42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2090C2" w14:textId="77777777" w:rsidR="005E7581" w:rsidRPr="00F40983" w:rsidRDefault="005E7581" w:rsidP="00E17295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F40983">
              <w:rPr>
                <w:rFonts w:cstheme="minorHAnsi"/>
                <w:sz w:val="24"/>
                <w:szCs w:val="24"/>
                <w:lang w:eastAsia="en-GB"/>
              </w:rPr>
              <w:t>Frame name</w:t>
            </w:r>
          </w:p>
        </w:tc>
        <w:tc>
          <w:tcPr>
            <w:tcW w:w="23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5E3F3D" w14:textId="77777777" w:rsidR="005E7581" w:rsidRPr="00F40983" w:rsidRDefault="005E7581" w:rsidP="00E17295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F40983">
              <w:rPr>
                <w:rFonts w:cstheme="minorHAnsi"/>
                <w:sz w:val="24"/>
                <w:szCs w:val="24"/>
                <w:lang w:eastAsia="en-GB"/>
              </w:rPr>
              <w:t>Informative</w:t>
            </w:r>
          </w:p>
        </w:tc>
      </w:tr>
      <w:tr w:rsidR="00E17295" w:rsidRPr="00F40983" w14:paraId="252B770E" w14:textId="77777777" w:rsidTr="002404D4">
        <w:trPr>
          <w:tblCellSpacing w:w="15" w:type="dxa"/>
        </w:trPr>
        <w:tc>
          <w:tcPr>
            <w:tcW w:w="391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82D734" w14:textId="10D3F4F9" w:rsidR="005E7581" w:rsidRPr="00F40983" w:rsidRDefault="005E7581" w:rsidP="00E17295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F40983">
              <w:rPr>
                <w:rFonts w:cstheme="minorHAnsi"/>
                <w:lang w:eastAsia="en-GB"/>
              </w:rPr>
              <w:t>TimetableFrame/</w:t>
            </w:r>
            <w:r w:rsidR="00C37D54" w:rsidRPr="00F40983">
              <w:rPr>
                <w:rFonts w:cstheme="minorHAnsi"/>
                <w:lang w:eastAsia="en-GB"/>
              </w:rPr>
              <w:t>vehicleModes</w:t>
            </w:r>
          </w:p>
        </w:tc>
        <w:tc>
          <w:tcPr>
            <w:tcW w:w="67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86E917" w14:textId="4BEE5231" w:rsidR="005E7581" w:rsidRPr="00F40983" w:rsidRDefault="00C37D54" w:rsidP="00E17295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F40983">
              <w:rPr>
                <w:rFonts w:cstheme="minorHAnsi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110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A8F338" w14:textId="77777777" w:rsidR="005E7581" w:rsidRPr="00F40983" w:rsidRDefault="005E7581" w:rsidP="00E17295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F40983">
              <w:rPr>
                <w:rFonts w:cstheme="minorHAnsi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42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877958" w14:textId="2E69BFC3" w:rsidR="005E7581" w:rsidRPr="00F40983" w:rsidRDefault="005E7581" w:rsidP="00E17295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</w:p>
        </w:tc>
        <w:tc>
          <w:tcPr>
            <w:tcW w:w="23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47022F" w14:textId="17D296E6" w:rsidR="005E7581" w:rsidRPr="00F40983" w:rsidRDefault="00C37D54" w:rsidP="00E17295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F40983">
              <w:rPr>
                <w:rFonts w:cstheme="minorHAnsi"/>
                <w:sz w:val="24"/>
                <w:szCs w:val="24"/>
                <w:lang w:eastAsia="en-GB"/>
              </w:rPr>
              <w:t>rail</w:t>
            </w:r>
          </w:p>
        </w:tc>
      </w:tr>
    </w:tbl>
    <w:p w14:paraId="144E1185" w14:textId="66D7C09D" w:rsidR="005E7581" w:rsidRPr="005E7581" w:rsidRDefault="00512CBB" w:rsidP="005E7581">
      <w:pPr>
        <w:spacing w:before="100" w:beforeAutospacing="1" w:after="100" w:afterAutospacing="1" w:line="300" w:lineRule="atLeast"/>
        <w:jc w:val="lef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</w:pPr>
      <w:r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8</w:t>
      </w:r>
      <w:r w:rsidR="005E7581" w:rsidRPr="005E7581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. Service Journeys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5"/>
        <w:gridCol w:w="649"/>
        <w:gridCol w:w="1057"/>
        <w:gridCol w:w="1715"/>
        <w:gridCol w:w="2677"/>
      </w:tblGrid>
      <w:tr w:rsidR="009E2256" w:rsidRPr="005E7581" w14:paraId="5D9DDB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02CC53" w14:textId="77777777" w:rsidR="005E7581" w:rsidRPr="005E7581" w:rsidRDefault="005E7581" w:rsidP="00F40983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Element Path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6537B0" w14:textId="77777777" w:rsidR="005E7581" w:rsidRPr="005E7581" w:rsidRDefault="005E7581" w:rsidP="00F40983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1622DF" w14:textId="77777777" w:rsidR="005E7581" w:rsidRPr="005E7581" w:rsidRDefault="005E7581" w:rsidP="00F40983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Cardinality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4486DF" w14:textId="77777777" w:rsidR="005E7581" w:rsidRPr="005E7581" w:rsidRDefault="005E7581" w:rsidP="00F40983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F70C40" w14:textId="77777777" w:rsidR="005E7581" w:rsidRPr="005E7581" w:rsidRDefault="005E7581" w:rsidP="00F40983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Example / Comment</w:t>
            </w:r>
          </w:p>
        </w:tc>
      </w:tr>
      <w:tr w:rsidR="009E2256" w:rsidRPr="001A214B" w14:paraId="31750F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E864FA" w14:textId="77777777" w:rsidR="005E7581" w:rsidRPr="001A214B" w:rsidRDefault="005E7581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1A214B">
              <w:rPr>
                <w:rFonts w:cstheme="minorHAnsi"/>
                <w:lang w:eastAsia="en-GB"/>
              </w:rPr>
              <w:t>TimetableFrame/vehicleJourneys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767E98" w14:textId="77777777" w:rsidR="005E7581" w:rsidRPr="001A214B" w:rsidRDefault="005E7581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1A214B">
              <w:rPr>
                <w:rFonts w:cstheme="minorHAnsi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E37AC3" w14:textId="77777777" w:rsidR="005E7581" w:rsidRPr="001A214B" w:rsidRDefault="005E7581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1A214B">
              <w:rPr>
                <w:rFonts w:cstheme="minorHAnsi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E97A42" w14:textId="77777777" w:rsidR="005E7581" w:rsidRPr="001A214B" w:rsidRDefault="005E7581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1A214B">
              <w:rPr>
                <w:rFonts w:cstheme="minorHAnsi"/>
                <w:sz w:val="24"/>
                <w:szCs w:val="24"/>
                <w:lang w:eastAsia="en-GB"/>
              </w:rPr>
              <w:t>Container for journeys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0413B6" w14:textId="77777777" w:rsidR="005E7581" w:rsidRPr="001A214B" w:rsidRDefault="005E7581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1A214B">
              <w:rPr>
                <w:rFonts w:cstheme="minorHAnsi"/>
                <w:sz w:val="24"/>
                <w:szCs w:val="24"/>
                <w:lang w:eastAsia="en-GB"/>
              </w:rPr>
              <w:t>Mandatory</w:t>
            </w:r>
          </w:p>
        </w:tc>
      </w:tr>
      <w:tr w:rsidR="009E2256" w:rsidRPr="001A214B" w14:paraId="25DBD8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EEC748" w14:textId="77777777" w:rsidR="005E7581" w:rsidRPr="001A214B" w:rsidRDefault="005E7581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1A214B">
              <w:rPr>
                <w:rFonts w:cstheme="minorHAnsi"/>
                <w:lang w:eastAsia="en-GB"/>
              </w:rPr>
              <w:t>vehicleJourneys/ServiceJourney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601D3A" w14:textId="77777777" w:rsidR="005E7581" w:rsidRPr="001A214B" w:rsidRDefault="005E7581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1A214B">
              <w:rPr>
                <w:rFonts w:cstheme="minorHAnsi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4E0E83" w14:textId="6A2EA9AE" w:rsidR="005E7581" w:rsidRPr="001A214B" w:rsidRDefault="005E7581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1A214B">
              <w:rPr>
                <w:rFonts w:cstheme="minorHAnsi"/>
                <w:sz w:val="24"/>
                <w:szCs w:val="24"/>
                <w:lang w:eastAsia="en-GB"/>
              </w:rPr>
              <w:t>1..</w:t>
            </w:r>
            <w:r w:rsidR="00F40983" w:rsidRPr="001A214B">
              <w:rPr>
                <w:rFonts w:cstheme="minorHAnsi"/>
                <w:sz w:val="24"/>
                <w:szCs w:val="24"/>
                <w:lang w:eastAsia="en-GB"/>
              </w:rPr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8FACA0" w14:textId="77777777" w:rsidR="005E7581" w:rsidRPr="001A214B" w:rsidRDefault="005E7581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1A214B">
              <w:rPr>
                <w:rFonts w:cstheme="minorHAnsi"/>
                <w:sz w:val="24"/>
                <w:szCs w:val="24"/>
                <w:lang w:eastAsia="en-GB"/>
              </w:rPr>
              <w:t>Train service journey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DE6BD7" w14:textId="77777777" w:rsidR="005E7581" w:rsidRPr="001A214B" w:rsidRDefault="005E7581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1A214B">
              <w:rPr>
                <w:rFonts w:cstheme="minorHAnsi"/>
                <w:sz w:val="24"/>
                <w:szCs w:val="24"/>
                <w:lang w:eastAsia="en-GB"/>
              </w:rPr>
              <w:t>Core business object</w:t>
            </w:r>
          </w:p>
        </w:tc>
      </w:tr>
      <w:tr w:rsidR="009E2256" w:rsidRPr="001A214B" w14:paraId="68824D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087000" w14:textId="77777777" w:rsidR="005E7581" w:rsidRPr="001A214B" w:rsidRDefault="005E7581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1A214B">
              <w:rPr>
                <w:rFonts w:cstheme="minorHAnsi"/>
                <w:lang w:eastAsia="en-GB"/>
              </w:rPr>
              <w:t>ServiceJourney/@id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BDB8BF" w14:textId="77777777" w:rsidR="005E7581" w:rsidRPr="001A214B" w:rsidRDefault="005E7581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1A214B">
              <w:rPr>
                <w:rFonts w:cstheme="minorHAnsi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653DE6" w14:textId="77777777" w:rsidR="005E7581" w:rsidRPr="001A214B" w:rsidRDefault="005E7581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1A214B">
              <w:rPr>
                <w:rFonts w:cstheme="minorHAnsi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04511C" w14:textId="77777777" w:rsidR="005E7581" w:rsidRPr="001A214B" w:rsidRDefault="005E7581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1A214B">
              <w:rPr>
                <w:rFonts w:cstheme="minorHAnsi"/>
                <w:sz w:val="24"/>
                <w:szCs w:val="24"/>
                <w:lang w:eastAsia="en-GB"/>
              </w:rPr>
              <w:t>Journey identifier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A86D9F" w14:textId="7784E3E3" w:rsidR="005E7581" w:rsidRPr="001A214B" w:rsidRDefault="005E7581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1A214B">
              <w:rPr>
                <w:rFonts w:cstheme="minorHAnsi"/>
                <w:sz w:val="24"/>
                <w:szCs w:val="24"/>
                <w:lang w:eastAsia="en-GB"/>
              </w:rPr>
              <w:t>Operator</w:t>
            </w:r>
            <w:r w:rsidRPr="001A214B">
              <w:rPr>
                <w:rFonts w:cstheme="minorHAnsi"/>
                <w:sz w:val="24"/>
                <w:szCs w:val="24"/>
                <w:lang w:eastAsia="en-GB"/>
              </w:rPr>
              <w:noBreakHyphen/>
              <w:t>specific</w:t>
            </w:r>
            <w:r w:rsidR="009E2256" w:rsidRPr="001A214B">
              <w:rPr>
                <w:rFonts w:cstheme="minorHAnsi"/>
                <w:sz w:val="24"/>
                <w:szCs w:val="24"/>
                <w:lang w:eastAsia="en-GB"/>
              </w:rPr>
              <w:t xml:space="preserve">. </w:t>
            </w:r>
            <w:r w:rsidR="009E2256" w:rsidRPr="001A214B">
              <w:rPr>
                <w:rFonts w:cstheme="minorHAnsi"/>
                <w:color w:val="FF0000"/>
                <w:sz w:val="24"/>
                <w:szCs w:val="24"/>
                <w:lang w:eastAsia="en-GB"/>
              </w:rPr>
              <w:t>Using uniqueTrainID???</w:t>
            </w:r>
          </w:p>
        </w:tc>
      </w:tr>
      <w:tr w:rsidR="009E2256" w:rsidRPr="001A214B" w14:paraId="4E91C5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E0E7D9" w14:textId="77777777" w:rsidR="005E7581" w:rsidRPr="001A214B" w:rsidRDefault="005E7581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1A214B">
              <w:rPr>
                <w:rFonts w:cstheme="minorHAnsi"/>
                <w:lang w:eastAsia="en-GB"/>
              </w:rPr>
              <w:t>ServiceJourney/Name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2B51D6" w14:textId="77777777" w:rsidR="005E7581" w:rsidRPr="001A214B" w:rsidRDefault="005E7581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1A214B">
              <w:rPr>
                <w:rFonts w:cstheme="minorHAnsi"/>
                <w:sz w:val="24"/>
                <w:szCs w:val="24"/>
                <w:lang w:eastAsia="en-GB"/>
              </w:rPr>
              <w:t>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EF6F0F" w14:textId="77777777" w:rsidR="005E7581" w:rsidRPr="001A214B" w:rsidRDefault="005E7581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1A214B">
              <w:rPr>
                <w:rFonts w:cstheme="minorHAnsi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847714" w14:textId="77777777" w:rsidR="005E7581" w:rsidRPr="001A214B" w:rsidRDefault="005E7581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1A214B">
              <w:rPr>
                <w:rFonts w:cstheme="minorHAnsi"/>
                <w:sz w:val="24"/>
                <w:szCs w:val="24"/>
                <w:lang w:eastAsia="en-GB"/>
              </w:rPr>
              <w:t>Journey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D911EF" w14:textId="77777777" w:rsidR="005E7581" w:rsidRPr="001A214B" w:rsidRDefault="005E7581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1A214B">
              <w:rPr>
                <w:rFonts w:cstheme="minorHAnsi"/>
                <w:sz w:val="24"/>
                <w:szCs w:val="24"/>
                <w:lang w:eastAsia="en-GB"/>
              </w:rPr>
              <w:t>Train label</w:t>
            </w:r>
          </w:p>
        </w:tc>
      </w:tr>
      <w:tr w:rsidR="009E2256" w:rsidRPr="001A214B" w14:paraId="713965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48463E" w14:textId="77777777" w:rsidR="005E7581" w:rsidRPr="001A214B" w:rsidRDefault="005E7581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1A214B">
              <w:rPr>
                <w:rFonts w:cstheme="minorHAnsi"/>
                <w:lang w:eastAsia="en-GB"/>
              </w:rPr>
              <w:t>ServiceJourney/PrivateCode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BBA23F" w14:textId="77777777" w:rsidR="005E7581" w:rsidRPr="001A214B" w:rsidRDefault="005E7581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1A214B">
              <w:rPr>
                <w:rFonts w:cstheme="minorHAnsi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4C300A" w14:textId="77777777" w:rsidR="005E7581" w:rsidRPr="001A214B" w:rsidRDefault="005E7581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1A214B">
              <w:rPr>
                <w:rFonts w:cstheme="minorHAnsi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DBD1DD" w14:textId="77777777" w:rsidR="005E7581" w:rsidRPr="001A214B" w:rsidRDefault="005E7581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1A214B">
              <w:rPr>
                <w:rFonts w:cstheme="minorHAnsi"/>
                <w:sz w:val="24"/>
                <w:szCs w:val="24"/>
                <w:lang w:eastAsia="en-GB"/>
              </w:rPr>
              <w:t>Operational train 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0EEA25" w14:textId="31E08D4A" w:rsidR="005E7581" w:rsidRPr="001A214B" w:rsidRDefault="005E7581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</w:p>
        </w:tc>
      </w:tr>
      <w:tr w:rsidR="009E2256" w:rsidRPr="001A214B" w14:paraId="52F81A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FCC9AC" w14:textId="77777777" w:rsidR="005E7581" w:rsidRPr="001A214B" w:rsidRDefault="005E7581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1A214B">
              <w:rPr>
                <w:rFonts w:cstheme="minorHAnsi"/>
                <w:lang w:eastAsia="en-GB"/>
              </w:rPr>
              <w:t>ServiceJourney/OperatorRef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D1B2D0" w14:textId="77777777" w:rsidR="005E7581" w:rsidRPr="001A214B" w:rsidRDefault="005E7581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1A214B">
              <w:rPr>
                <w:rFonts w:cstheme="minorHAnsi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C59B8C" w14:textId="77777777" w:rsidR="005E7581" w:rsidRPr="001A214B" w:rsidRDefault="005E7581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1A214B">
              <w:rPr>
                <w:rFonts w:cstheme="minorHAnsi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ED165C" w14:textId="77777777" w:rsidR="005E7581" w:rsidRPr="001A214B" w:rsidRDefault="005E7581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1A214B">
              <w:rPr>
                <w:rFonts w:cstheme="minorHAnsi"/>
                <w:sz w:val="24"/>
                <w:szCs w:val="24"/>
                <w:lang w:eastAsia="en-GB"/>
              </w:rPr>
              <w:t>Operator reference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7FB2B9" w14:textId="77777777" w:rsidR="005E7581" w:rsidRPr="001A214B" w:rsidRDefault="005E7581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1A214B">
              <w:rPr>
                <w:rFonts w:cstheme="minorHAnsi"/>
                <w:sz w:val="24"/>
                <w:szCs w:val="24"/>
                <w:lang w:eastAsia="en-GB"/>
              </w:rPr>
              <w:t>Railway company</w:t>
            </w:r>
          </w:p>
        </w:tc>
      </w:tr>
      <w:tr w:rsidR="009E2256" w:rsidRPr="001A214B" w14:paraId="01F077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2C0202" w14:textId="0DB32B16" w:rsidR="005E7581" w:rsidRPr="001A214B" w:rsidRDefault="005E7581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1A214B">
              <w:rPr>
                <w:rFonts w:cstheme="minorHAnsi"/>
                <w:lang w:eastAsia="en-GB"/>
              </w:rPr>
              <w:t>ServiceJourney/</w:t>
            </w:r>
            <w:proofErr w:type="spellStart"/>
            <w:r w:rsidR="00F95CC5" w:rsidRPr="00F95CC5">
              <w:rPr>
                <w:rFonts w:cstheme="minorHAnsi"/>
                <w:lang w:val="en-GB" w:eastAsia="en-GB"/>
              </w:rPr>
              <w:t>dayTypes</w:t>
            </w:r>
            <w:proofErr w:type="spellEnd"/>
            <w:r w:rsidR="00F95CC5">
              <w:rPr>
                <w:rFonts w:cstheme="minorHAnsi"/>
                <w:lang w:val="en-GB" w:eastAsia="en-GB"/>
              </w:rPr>
              <w:t>/</w:t>
            </w:r>
            <w:proofErr w:type="spellStart"/>
            <w:r w:rsidR="00F95CC5">
              <w:rPr>
                <w:rFonts w:cstheme="minorHAnsi"/>
                <w:lang w:val="en-GB" w:eastAsia="en-GB"/>
              </w:rPr>
              <w:t>D</w:t>
            </w:r>
            <w:r w:rsidR="000A112C">
              <w:rPr>
                <w:rFonts w:cstheme="minorHAnsi"/>
                <w:lang w:val="en-GB" w:eastAsia="en-GB"/>
              </w:rPr>
              <w:t>a</w:t>
            </w:r>
            <w:r w:rsidR="00F95CC5">
              <w:rPr>
                <w:rFonts w:cstheme="minorHAnsi"/>
                <w:lang w:val="en-GB" w:eastAsia="en-GB"/>
              </w:rPr>
              <w:t>yTypeRef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55B928" w14:textId="77777777" w:rsidR="005E7581" w:rsidRPr="001A214B" w:rsidRDefault="005E7581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1A214B">
              <w:rPr>
                <w:rFonts w:cstheme="minorHAnsi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ACF05F" w14:textId="77777777" w:rsidR="005E7581" w:rsidRPr="001A214B" w:rsidRDefault="005E7581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1A214B">
              <w:rPr>
                <w:rFonts w:cstheme="minorHAnsi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8E593C" w14:textId="77777777" w:rsidR="005E7581" w:rsidRPr="001A214B" w:rsidRDefault="005E7581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1A214B">
              <w:rPr>
                <w:rFonts w:cstheme="minorHAnsi"/>
                <w:sz w:val="24"/>
                <w:szCs w:val="24"/>
                <w:lang w:eastAsia="en-GB"/>
              </w:rPr>
              <w:t>Operating period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021BC8" w14:textId="77777777" w:rsidR="005E7581" w:rsidRPr="001A214B" w:rsidRDefault="005E7581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1A214B">
              <w:rPr>
                <w:rFonts w:cstheme="minorHAnsi"/>
                <w:sz w:val="24"/>
                <w:szCs w:val="24"/>
                <w:lang w:eastAsia="en-GB"/>
              </w:rPr>
              <w:t>Mandatory</w:t>
            </w:r>
          </w:p>
        </w:tc>
      </w:tr>
      <w:tr w:rsidR="00FF35BC" w:rsidRPr="00465965" w14:paraId="760887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80E3D36" w14:textId="1ECE0822" w:rsidR="00FF35BC" w:rsidRPr="00465965" w:rsidRDefault="00334382" w:rsidP="00F40983">
            <w:pPr>
              <w:pStyle w:val="NormalTextTable"/>
              <w:rPr>
                <w:rFonts w:cstheme="minorHAnsi"/>
                <w:highlight w:val="yellow"/>
                <w:lang w:eastAsia="en-GB"/>
              </w:rPr>
            </w:pPr>
            <w:proofErr w:type="spellStart"/>
            <w:r w:rsidRPr="00465965">
              <w:rPr>
                <w:rFonts w:cstheme="minorHAnsi"/>
                <w:highlight w:val="yellow"/>
                <w:lang w:val="en-GB" w:eastAsia="en-GB"/>
              </w:rPr>
              <w:t>TypeOfProductCategoryRef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54EF212" w14:textId="77777777" w:rsidR="00FF35BC" w:rsidRPr="00465965" w:rsidRDefault="00FF35BC" w:rsidP="00F40983">
            <w:pPr>
              <w:pStyle w:val="NormalTextTable"/>
              <w:rPr>
                <w:rFonts w:cstheme="minorHAnsi"/>
                <w:sz w:val="24"/>
                <w:szCs w:val="24"/>
                <w:highlight w:val="yellow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0A971E1" w14:textId="77777777" w:rsidR="00FF35BC" w:rsidRPr="00465965" w:rsidRDefault="00FF35BC" w:rsidP="00F40983">
            <w:pPr>
              <w:pStyle w:val="NormalTextTable"/>
              <w:rPr>
                <w:rFonts w:cstheme="minorHAnsi"/>
                <w:sz w:val="24"/>
                <w:szCs w:val="24"/>
                <w:highlight w:val="yellow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F82C0AB" w14:textId="77777777" w:rsidR="00FF35BC" w:rsidRPr="00465965" w:rsidRDefault="00FF35BC" w:rsidP="00F40983">
            <w:pPr>
              <w:pStyle w:val="NormalTextTable"/>
              <w:rPr>
                <w:rFonts w:cstheme="minorHAnsi"/>
                <w:sz w:val="24"/>
                <w:szCs w:val="24"/>
                <w:highlight w:val="yellow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6264A98" w14:textId="77777777" w:rsidR="00FF35BC" w:rsidRPr="00465965" w:rsidRDefault="00FF35BC" w:rsidP="00F40983">
            <w:pPr>
              <w:pStyle w:val="NormalTextTable"/>
              <w:rPr>
                <w:rFonts w:cstheme="minorHAnsi"/>
                <w:sz w:val="24"/>
                <w:szCs w:val="24"/>
                <w:highlight w:val="yellow"/>
                <w:lang w:eastAsia="en-GB"/>
              </w:rPr>
            </w:pPr>
          </w:p>
        </w:tc>
      </w:tr>
      <w:tr w:rsidR="00FF35BC" w:rsidRPr="00465965" w14:paraId="29FD73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2BB78A9" w14:textId="755640A7" w:rsidR="00FF35BC" w:rsidRPr="00465965" w:rsidRDefault="00334382" w:rsidP="00F40983">
            <w:pPr>
              <w:pStyle w:val="NormalTextTable"/>
              <w:rPr>
                <w:rFonts w:cstheme="minorHAnsi"/>
                <w:highlight w:val="yellow"/>
                <w:lang w:eastAsia="en-GB"/>
              </w:rPr>
            </w:pPr>
            <w:proofErr w:type="spellStart"/>
            <w:r w:rsidRPr="00465965">
              <w:rPr>
                <w:rFonts w:cstheme="minorHAnsi"/>
                <w:highlight w:val="yellow"/>
                <w:lang w:val="en-GB" w:eastAsia="en-GB"/>
              </w:rPr>
              <w:t>TypeOfServiceRef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D10F291" w14:textId="77777777" w:rsidR="00FF35BC" w:rsidRPr="00465965" w:rsidRDefault="00FF35BC" w:rsidP="00F40983">
            <w:pPr>
              <w:pStyle w:val="NormalTextTable"/>
              <w:rPr>
                <w:rFonts w:cstheme="minorHAnsi"/>
                <w:sz w:val="24"/>
                <w:szCs w:val="24"/>
                <w:highlight w:val="yellow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E36723A" w14:textId="77777777" w:rsidR="00FF35BC" w:rsidRPr="00465965" w:rsidRDefault="00FF35BC" w:rsidP="00F40983">
            <w:pPr>
              <w:pStyle w:val="NormalTextTable"/>
              <w:rPr>
                <w:rFonts w:cstheme="minorHAnsi"/>
                <w:sz w:val="24"/>
                <w:szCs w:val="24"/>
                <w:highlight w:val="yellow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9C8F4D5" w14:textId="77777777" w:rsidR="00FF35BC" w:rsidRPr="00465965" w:rsidRDefault="00FF35BC" w:rsidP="00F40983">
            <w:pPr>
              <w:pStyle w:val="NormalTextTable"/>
              <w:rPr>
                <w:rFonts w:cstheme="minorHAnsi"/>
                <w:sz w:val="24"/>
                <w:szCs w:val="24"/>
                <w:highlight w:val="yellow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D658072" w14:textId="77777777" w:rsidR="00FF35BC" w:rsidRPr="00465965" w:rsidRDefault="00FF35BC" w:rsidP="00F40983">
            <w:pPr>
              <w:pStyle w:val="NormalTextTable"/>
              <w:rPr>
                <w:rFonts w:cstheme="minorHAnsi"/>
                <w:sz w:val="24"/>
                <w:szCs w:val="24"/>
                <w:highlight w:val="yellow"/>
                <w:lang w:eastAsia="en-GB"/>
              </w:rPr>
            </w:pPr>
          </w:p>
        </w:tc>
      </w:tr>
      <w:tr w:rsidR="00FF35BC" w:rsidRPr="00465965" w14:paraId="063EF2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6168D85" w14:textId="3456AB84" w:rsidR="00FF35BC" w:rsidRPr="00465965" w:rsidRDefault="00334382" w:rsidP="00F40983">
            <w:pPr>
              <w:pStyle w:val="NormalTextTable"/>
              <w:rPr>
                <w:rFonts w:cstheme="minorHAnsi"/>
                <w:highlight w:val="yellow"/>
                <w:lang w:eastAsia="en-GB"/>
              </w:rPr>
            </w:pPr>
            <w:proofErr w:type="spellStart"/>
            <w:r w:rsidRPr="00465965">
              <w:rPr>
                <w:rFonts w:cstheme="minorHAnsi"/>
                <w:highlight w:val="yellow"/>
                <w:lang w:val="en-GB" w:eastAsia="en-GB"/>
              </w:rPr>
              <w:t>DepartureTime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A3FFA43" w14:textId="77777777" w:rsidR="00FF35BC" w:rsidRPr="00465965" w:rsidRDefault="00FF35BC" w:rsidP="00F40983">
            <w:pPr>
              <w:pStyle w:val="NormalTextTable"/>
              <w:rPr>
                <w:rFonts w:cstheme="minorHAnsi"/>
                <w:sz w:val="24"/>
                <w:szCs w:val="24"/>
                <w:highlight w:val="yellow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370B91A" w14:textId="77777777" w:rsidR="00FF35BC" w:rsidRPr="00465965" w:rsidRDefault="00FF35BC" w:rsidP="00F40983">
            <w:pPr>
              <w:pStyle w:val="NormalTextTable"/>
              <w:rPr>
                <w:rFonts w:cstheme="minorHAnsi"/>
                <w:sz w:val="24"/>
                <w:szCs w:val="24"/>
                <w:highlight w:val="yellow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679EF57" w14:textId="77777777" w:rsidR="00FF35BC" w:rsidRPr="00465965" w:rsidRDefault="00FF35BC" w:rsidP="00F40983">
            <w:pPr>
              <w:pStyle w:val="NormalTextTable"/>
              <w:rPr>
                <w:rFonts w:cstheme="minorHAnsi"/>
                <w:sz w:val="24"/>
                <w:szCs w:val="24"/>
                <w:highlight w:val="yellow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EDFAEBB" w14:textId="77777777" w:rsidR="00FF35BC" w:rsidRPr="00465965" w:rsidRDefault="00FF35BC" w:rsidP="00F40983">
            <w:pPr>
              <w:pStyle w:val="NormalTextTable"/>
              <w:rPr>
                <w:rFonts w:cstheme="minorHAnsi"/>
                <w:sz w:val="24"/>
                <w:szCs w:val="24"/>
                <w:highlight w:val="yellow"/>
                <w:lang w:eastAsia="en-GB"/>
              </w:rPr>
            </w:pPr>
          </w:p>
        </w:tc>
      </w:tr>
      <w:tr w:rsidR="00334382" w:rsidRPr="001A214B" w14:paraId="7B7F47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5032BC3" w14:textId="71B883C3" w:rsidR="00334382" w:rsidRPr="00334382" w:rsidRDefault="00BA071A" w:rsidP="00F40983">
            <w:pPr>
              <w:pStyle w:val="NormalTextTable"/>
              <w:rPr>
                <w:rFonts w:cstheme="minorHAnsi"/>
                <w:lang w:val="en-GB" w:eastAsia="en-GB"/>
              </w:rPr>
            </w:pPr>
            <w:proofErr w:type="spellStart"/>
            <w:r w:rsidRPr="00465965">
              <w:rPr>
                <w:rFonts w:cstheme="minorHAnsi"/>
                <w:highlight w:val="yellow"/>
                <w:lang w:val="en-GB" w:eastAsia="en-GB"/>
              </w:rPr>
              <w:t>trainNumbers</w:t>
            </w:r>
            <w:proofErr w:type="spellEnd"/>
            <w:r w:rsidRPr="00465965">
              <w:rPr>
                <w:rFonts w:cstheme="minorHAnsi"/>
                <w:highlight w:val="yellow"/>
                <w:lang w:val="en-GB" w:eastAsia="en-GB"/>
              </w:rPr>
              <w:t>/</w:t>
            </w:r>
            <w:proofErr w:type="spellStart"/>
            <w:r w:rsidR="00C00214" w:rsidRPr="00465965">
              <w:rPr>
                <w:rFonts w:cstheme="minorHAnsi"/>
                <w:highlight w:val="yellow"/>
                <w:lang w:val="en-GB" w:eastAsia="en-GB"/>
              </w:rPr>
              <w:t>TrainNumberRef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5B2B581" w14:textId="77777777" w:rsidR="00334382" w:rsidRPr="001A214B" w:rsidRDefault="00334382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3E9CB49" w14:textId="77777777" w:rsidR="00334382" w:rsidRPr="001A214B" w:rsidRDefault="00334382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B289CEA" w14:textId="77777777" w:rsidR="00334382" w:rsidRPr="001A214B" w:rsidRDefault="00334382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0189E56" w14:textId="77777777" w:rsidR="00334382" w:rsidRPr="001A214B" w:rsidRDefault="00334382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</w:p>
        </w:tc>
      </w:tr>
      <w:tr w:rsidR="00334382" w:rsidRPr="001A214B" w14:paraId="34A014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98E6DB3" w14:textId="77777777" w:rsidR="00334382" w:rsidRPr="00334382" w:rsidRDefault="00334382" w:rsidP="00F40983">
            <w:pPr>
              <w:pStyle w:val="NormalTextTable"/>
              <w:rPr>
                <w:rFonts w:cstheme="minorHAnsi"/>
                <w:lang w:val="en-GB" w:eastAsia="en-GB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81341E6" w14:textId="77777777" w:rsidR="00334382" w:rsidRPr="001A214B" w:rsidRDefault="00334382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5D3CE2E" w14:textId="77777777" w:rsidR="00334382" w:rsidRPr="001A214B" w:rsidRDefault="00334382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99961FA" w14:textId="77777777" w:rsidR="00334382" w:rsidRPr="001A214B" w:rsidRDefault="00334382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C506E30" w14:textId="77777777" w:rsidR="00334382" w:rsidRPr="001A214B" w:rsidRDefault="00334382" w:rsidP="00F40983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</w:p>
        </w:tc>
      </w:tr>
    </w:tbl>
    <w:p w14:paraId="069BEF84" w14:textId="2441452F" w:rsidR="00373C42" w:rsidRPr="005E7581" w:rsidRDefault="00373C42" w:rsidP="00373C42">
      <w:pPr>
        <w:spacing w:before="100" w:beforeAutospacing="1" w:after="100" w:afterAutospacing="1" w:line="300" w:lineRule="atLeast"/>
        <w:jc w:val="lef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</w:pPr>
      <w:r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9</w:t>
      </w:r>
      <w:r w:rsidRPr="005E7581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 xml:space="preserve">. </w:t>
      </w:r>
      <w:r w:rsidR="00A22A4E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 xml:space="preserve">parts / </w:t>
      </w:r>
      <w:proofErr w:type="spellStart"/>
      <w:r w:rsidR="00A22A4E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JourneyPart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666"/>
        <w:gridCol w:w="1057"/>
        <w:gridCol w:w="1695"/>
        <w:gridCol w:w="2669"/>
      </w:tblGrid>
      <w:tr w:rsidR="00373C42" w:rsidRPr="005E7581" w14:paraId="091F4D5A" w14:textId="77777777" w:rsidTr="00511EBB">
        <w:trPr>
          <w:tblCellSpacing w:w="15" w:type="dxa"/>
        </w:trPr>
        <w:tc>
          <w:tcPr>
            <w:tcW w:w="3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4046B7" w14:textId="77777777" w:rsidR="00373C42" w:rsidRPr="005E7581" w:rsidRDefault="00373C42" w:rsidP="00511EB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Element Path</w:t>
            </w:r>
          </w:p>
        </w:tc>
        <w:tc>
          <w:tcPr>
            <w:tcW w:w="63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E590F4" w14:textId="77777777" w:rsidR="00373C42" w:rsidRPr="005E7581" w:rsidRDefault="00373C42" w:rsidP="00511EB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Usage</w:t>
            </w:r>
          </w:p>
        </w:tc>
        <w:tc>
          <w:tcPr>
            <w:tcW w:w="10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F6BC80" w14:textId="77777777" w:rsidR="00373C42" w:rsidRPr="005E7581" w:rsidRDefault="00373C42" w:rsidP="00511EB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Cardinality</w:t>
            </w:r>
          </w:p>
        </w:tc>
        <w:tc>
          <w:tcPr>
            <w:tcW w:w="16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AA6EDD" w14:textId="77777777" w:rsidR="00373C42" w:rsidRPr="005E7581" w:rsidRDefault="00373C42" w:rsidP="00511EB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Description</w:t>
            </w:r>
          </w:p>
        </w:tc>
        <w:tc>
          <w:tcPr>
            <w:tcW w:w="26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6BF192" w14:textId="77777777" w:rsidR="00373C42" w:rsidRPr="005E7581" w:rsidRDefault="00373C42" w:rsidP="00511EB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Example / Comment</w:t>
            </w:r>
          </w:p>
        </w:tc>
      </w:tr>
      <w:tr w:rsidR="00373C42" w:rsidRPr="005E7581" w14:paraId="3717A87F" w14:textId="77777777" w:rsidTr="00511EBB">
        <w:trPr>
          <w:tblCellSpacing w:w="15" w:type="dxa"/>
        </w:trPr>
        <w:tc>
          <w:tcPr>
            <w:tcW w:w="3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E72AF9" w14:textId="424C14B6" w:rsidR="00373C42" w:rsidRPr="005E7581" w:rsidRDefault="00373C4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lang w:eastAsia="en-GB"/>
              </w:rPr>
              <w:t>ServiceJourney/</w:t>
            </w:r>
            <w:r w:rsidR="00424C77" w:rsidRPr="00424C77">
              <w:rPr>
                <w:lang w:val="en-GB" w:eastAsia="en-GB"/>
              </w:rPr>
              <w:t>parts</w:t>
            </w:r>
          </w:p>
        </w:tc>
        <w:tc>
          <w:tcPr>
            <w:tcW w:w="63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684B8E" w14:textId="77777777" w:rsidR="00373C42" w:rsidRPr="005E7581" w:rsidRDefault="00373C4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10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2749CC" w14:textId="77777777" w:rsidR="00373C42" w:rsidRPr="005E7581" w:rsidRDefault="00373C4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6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46EE54" w14:textId="72B030E9" w:rsidR="00373C42" w:rsidRPr="005E7581" w:rsidRDefault="00424C77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Parts of a vehicle journey</w:t>
            </w:r>
          </w:p>
        </w:tc>
        <w:tc>
          <w:tcPr>
            <w:tcW w:w="26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31D079" w14:textId="77777777" w:rsidR="00373C42" w:rsidRPr="005E7581" w:rsidRDefault="00373C4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Mandatory</w:t>
            </w:r>
          </w:p>
        </w:tc>
      </w:tr>
      <w:tr w:rsidR="00373C42" w:rsidRPr="005E7581" w14:paraId="03BCEA67" w14:textId="77777777" w:rsidTr="00511EBB">
        <w:trPr>
          <w:tblCellSpacing w:w="15" w:type="dxa"/>
        </w:trPr>
        <w:tc>
          <w:tcPr>
            <w:tcW w:w="3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A7D140" w14:textId="790C9355" w:rsidR="00373C42" w:rsidRPr="005E7581" w:rsidRDefault="00424C77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424C77">
              <w:rPr>
                <w:lang w:val="en-GB" w:eastAsia="en-GB"/>
              </w:rPr>
              <w:t>parts</w:t>
            </w:r>
            <w:r w:rsidR="00373C42" w:rsidRPr="005E7581">
              <w:rPr>
                <w:lang w:eastAsia="en-GB"/>
              </w:rPr>
              <w:t>/</w:t>
            </w:r>
            <w:proofErr w:type="spellStart"/>
            <w:r w:rsidRPr="00424C77">
              <w:rPr>
                <w:lang w:val="en-GB" w:eastAsia="en-GB"/>
              </w:rPr>
              <w:t>JourneyPart</w:t>
            </w:r>
            <w:proofErr w:type="spellEnd"/>
          </w:p>
        </w:tc>
        <w:tc>
          <w:tcPr>
            <w:tcW w:w="63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13582C" w14:textId="77777777" w:rsidR="00373C42" w:rsidRPr="005E7581" w:rsidRDefault="00373C4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10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2A543F" w14:textId="77777777" w:rsidR="00373C42" w:rsidRPr="005E7581" w:rsidRDefault="00373C4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1..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n</w:t>
            </w:r>
          </w:p>
        </w:tc>
        <w:tc>
          <w:tcPr>
            <w:tcW w:w="16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EEBA91" w14:textId="77777777" w:rsidR="00373C42" w:rsidRPr="005E7581" w:rsidRDefault="00373C4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Stop call</w:t>
            </w:r>
          </w:p>
        </w:tc>
        <w:tc>
          <w:tcPr>
            <w:tcW w:w="26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784A08" w14:textId="77777777" w:rsidR="00373C42" w:rsidRPr="005E7581" w:rsidRDefault="00373C4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Ordered sequence</w:t>
            </w:r>
          </w:p>
        </w:tc>
      </w:tr>
      <w:tr w:rsidR="00424C77" w:rsidRPr="005E7581" w14:paraId="3E32D609" w14:textId="77777777" w:rsidTr="00511EBB">
        <w:trPr>
          <w:tblCellSpacing w:w="15" w:type="dxa"/>
        </w:trPr>
        <w:tc>
          <w:tcPr>
            <w:tcW w:w="3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6070AF1" w14:textId="14686749" w:rsidR="00424C77" w:rsidRPr="0086641B" w:rsidRDefault="0086641B" w:rsidP="00511EBB">
            <w:pPr>
              <w:pStyle w:val="NormalTextTable"/>
              <w:rPr>
                <w:b/>
                <w:bCs/>
                <w:lang w:val="en-GB" w:eastAsia="en-GB"/>
              </w:rPr>
            </w:pPr>
            <w:r w:rsidRPr="0086641B">
              <w:rPr>
                <w:b/>
                <w:bCs/>
                <w:color w:val="FF0000"/>
                <w:lang w:val="en-GB" w:eastAsia="en-GB"/>
              </w:rPr>
              <w:t>To be completed</w:t>
            </w:r>
          </w:p>
        </w:tc>
        <w:tc>
          <w:tcPr>
            <w:tcW w:w="63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73BA1DC" w14:textId="77777777" w:rsidR="00424C77" w:rsidRPr="005E7581" w:rsidRDefault="00424C77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0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5BD3462" w14:textId="77777777" w:rsidR="00424C77" w:rsidRPr="005E7581" w:rsidRDefault="00424C77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6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68F8E09" w14:textId="77777777" w:rsidR="00424C77" w:rsidRPr="005E7581" w:rsidRDefault="00424C77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C48C177" w14:textId="77777777" w:rsidR="00424C77" w:rsidRPr="005E7581" w:rsidRDefault="00424C77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14:paraId="575DF52A" w14:textId="033E959F" w:rsidR="005E7581" w:rsidRPr="005E7581" w:rsidRDefault="00373C42" w:rsidP="005E7581">
      <w:pPr>
        <w:spacing w:before="100" w:beforeAutospacing="1" w:after="100" w:afterAutospacing="1" w:line="300" w:lineRule="atLeast"/>
        <w:jc w:val="lef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</w:pPr>
      <w:r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10</w:t>
      </w:r>
      <w:r w:rsidR="005E7581" w:rsidRPr="005E7581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. Calling Points / Timing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666"/>
        <w:gridCol w:w="1057"/>
        <w:gridCol w:w="1695"/>
        <w:gridCol w:w="2669"/>
      </w:tblGrid>
      <w:tr w:rsidR="00993277" w:rsidRPr="005E7581" w14:paraId="7281096D" w14:textId="77777777" w:rsidTr="00C00214">
        <w:trPr>
          <w:tblCellSpacing w:w="15" w:type="dxa"/>
        </w:trPr>
        <w:tc>
          <w:tcPr>
            <w:tcW w:w="3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9321BF" w14:textId="77777777" w:rsidR="005E7581" w:rsidRPr="005E7581" w:rsidRDefault="005E7581" w:rsidP="00C00214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lastRenderedPageBreak/>
              <w:t>Element Path</w:t>
            </w:r>
          </w:p>
        </w:tc>
        <w:tc>
          <w:tcPr>
            <w:tcW w:w="63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826CCA" w14:textId="77777777" w:rsidR="005E7581" w:rsidRPr="005E7581" w:rsidRDefault="005E7581" w:rsidP="00C00214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Usage</w:t>
            </w:r>
          </w:p>
        </w:tc>
        <w:tc>
          <w:tcPr>
            <w:tcW w:w="10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943109" w14:textId="77777777" w:rsidR="005E7581" w:rsidRPr="005E7581" w:rsidRDefault="005E7581" w:rsidP="00C00214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Cardinality</w:t>
            </w:r>
          </w:p>
        </w:tc>
        <w:tc>
          <w:tcPr>
            <w:tcW w:w="16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2A1431" w14:textId="77777777" w:rsidR="005E7581" w:rsidRPr="005E7581" w:rsidRDefault="005E7581" w:rsidP="00C00214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Description</w:t>
            </w:r>
          </w:p>
        </w:tc>
        <w:tc>
          <w:tcPr>
            <w:tcW w:w="26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556142" w14:textId="77777777" w:rsidR="005E7581" w:rsidRPr="005E7581" w:rsidRDefault="005E7581" w:rsidP="00C00214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Example / Comment</w:t>
            </w:r>
          </w:p>
        </w:tc>
      </w:tr>
      <w:tr w:rsidR="00993277" w:rsidRPr="009C7ACD" w14:paraId="590611F5" w14:textId="77777777" w:rsidTr="00C00214">
        <w:trPr>
          <w:tblCellSpacing w:w="15" w:type="dxa"/>
        </w:trPr>
        <w:tc>
          <w:tcPr>
            <w:tcW w:w="3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537C87" w14:textId="77777777" w:rsidR="005E7581" w:rsidRPr="009C7ACD" w:rsidRDefault="005E7581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lang w:eastAsia="en-GB"/>
              </w:rPr>
              <w:t>ServiceJourney/calls</w:t>
            </w:r>
          </w:p>
        </w:tc>
        <w:tc>
          <w:tcPr>
            <w:tcW w:w="63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DD3078" w14:textId="77777777" w:rsidR="005E7581" w:rsidRPr="009C7ACD" w:rsidRDefault="005E7581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10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9934E0" w14:textId="77777777" w:rsidR="005E7581" w:rsidRPr="009C7ACD" w:rsidRDefault="005E7581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6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8E4193" w14:textId="77777777" w:rsidR="005E7581" w:rsidRPr="009C7ACD" w:rsidRDefault="005E7581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sz w:val="24"/>
                <w:szCs w:val="24"/>
                <w:lang w:eastAsia="en-GB"/>
              </w:rPr>
              <w:t>Sequence of stops</w:t>
            </w:r>
          </w:p>
        </w:tc>
        <w:tc>
          <w:tcPr>
            <w:tcW w:w="26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769A30" w14:textId="77777777" w:rsidR="005E7581" w:rsidRPr="009C7ACD" w:rsidRDefault="005E7581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sz w:val="24"/>
                <w:szCs w:val="24"/>
                <w:lang w:eastAsia="en-GB"/>
              </w:rPr>
              <w:t>Mandatory</w:t>
            </w:r>
          </w:p>
        </w:tc>
      </w:tr>
      <w:tr w:rsidR="00993277" w:rsidRPr="009C7ACD" w14:paraId="17749ED0" w14:textId="77777777" w:rsidTr="00C00214">
        <w:trPr>
          <w:tblCellSpacing w:w="15" w:type="dxa"/>
        </w:trPr>
        <w:tc>
          <w:tcPr>
            <w:tcW w:w="3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EBBAC5" w14:textId="77777777" w:rsidR="005E7581" w:rsidRPr="009C7ACD" w:rsidRDefault="005E7581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lang w:eastAsia="en-GB"/>
              </w:rPr>
              <w:t>calls/Call</w:t>
            </w:r>
          </w:p>
        </w:tc>
        <w:tc>
          <w:tcPr>
            <w:tcW w:w="63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68FE71" w14:textId="77777777" w:rsidR="005E7581" w:rsidRPr="009C7ACD" w:rsidRDefault="005E7581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10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F61DF3" w14:textId="2708549F" w:rsidR="005E7581" w:rsidRPr="009C7ACD" w:rsidRDefault="005E7581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sz w:val="24"/>
                <w:szCs w:val="24"/>
                <w:lang w:eastAsia="en-GB"/>
              </w:rPr>
              <w:t>1..</w:t>
            </w:r>
            <w:r w:rsidR="00BF2449" w:rsidRPr="009C7ACD">
              <w:rPr>
                <w:rFonts w:cstheme="minorHAnsi"/>
                <w:sz w:val="24"/>
                <w:szCs w:val="24"/>
                <w:lang w:eastAsia="en-GB"/>
              </w:rPr>
              <w:t>n</w:t>
            </w:r>
          </w:p>
        </w:tc>
        <w:tc>
          <w:tcPr>
            <w:tcW w:w="16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E7D881" w14:textId="77777777" w:rsidR="005E7581" w:rsidRPr="009C7ACD" w:rsidRDefault="005E7581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sz w:val="24"/>
                <w:szCs w:val="24"/>
                <w:lang w:eastAsia="en-GB"/>
              </w:rPr>
              <w:t>Stop call</w:t>
            </w:r>
          </w:p>
        </w:tc>
        <w:tc>
          <w:tcPr>
            <w:tcW w:w="26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69B5E9" w14:textId="77777777" w:rsidR="005E7581" w:rsidRPr="009C7ACD" w:rsidRDefault="005E7581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sz w:val="24"/>
                <w:szCs w:val="24"/>
                <w:lang w:eastAsia="en-GB"/>
              </w:rPr>
              <w:t>Ordered sequence</w:t>
            </w:r>
          </w:p>
        </w:tc>
      </w:tr>
      <w:tr w:rsidR="003502CE" w:rsidRPr="009C7ACD" w14:paraId="712A57A1" w14:textId="77777777" w:rsidTr="00C00214">
        <w:trPr>
          <w:tblCellSpacing w:w="15" w:type="dxa"/>
        </w:trPr>
        <w:tc>
          <w:tcPr>
            <w:tcW w:w="3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B43ED76" w14:textId="1C5B1D12" w:rsidR="003502CE" w:rsidRPr="009C7ACD" w:rsidRDefault="00E81B59" w:rsidP="00C00214">
            <w:pPr>
              <w:pStyle w:val="NormalTextTable"/>
              <w:rPr>
                <w:rFonts w:cstheme="minorHAnsi"/>
                <w:lang w:eastAsia="en-GB"/>
              </w:rPr>
            </w:pPr>
            <w:r>
              <w:rPr>
                <w:rFonts w:cstheme="minorHAnsi"/>
                <w:lang w:eastAsia="en-GB"/>
              </w:rPr>
              <w:t>Call/@</w:t>
            </w:r>
            <w:r>
              <w:rPr>
                <w:rFonts w:cstheme="minorHAnsi"/>
                <w:lang w:eastAsia="en-GB"/>
              </w:rPr>
              <w:t>id</w:t>
            </w:r>
          </w:p>
        </w:tc>
        <w:tc>
          <w:tcPr>
            <w:tcW w:w="63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7F99AE3" w14:textId="6E770AA9" w:rsidR="003502CE" w:rsidRPr="009C7ACD" w:rsidRDefault="00E81B59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>
              <w:rPr>
                <w:rFonts w:cstheme="minorHAnsi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10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DB7DA31" w14:textId="77777777" w:rsidR="003502CE" w:rsidRPr="009C7ACD" w:rsidRDefault="003502CE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</w:p>
        </w:tc>
        <w:tc>
          <w:tcPr>
            <w:tcW w:w="16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13A80F1" w14:textId="77777777" w:rsidR="003502CE" w:rsidRPr="009C7ACD" w:rsidRDefault="003502CE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</w:p>
        </w:tc>
        <w:tc>
          <w:tcPr>
            <w:tcW w:w="26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C7149D6" w14:textId="77777777" w:rsidR="003502CE" w:rsidRPr="009C7ACD" w:rsidRDefault="003502CE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</w:p>
        </w:tc>
      </w:tr>
      <w:tr w:rsidR="003502CE" w:rsidRPr="009C7ACD" w14:paraId="053D7B3E" w14:textId="77777777" w:rsidTr="00C00214">
        <w:trPr>
          <w:tblCellSpacing w:w="15" w:type="dxa"/>
        </w:trPr>
        <w:tc>
          <w:tcPr>
            <w:tcW w:w="3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0D8ADE5" w14:textId="522D76CE" w:rsidR="003502CE" w:rsidRPr="009C7ACD" w:rsidRDefault="001E435F" w:rsidP="00C00214">
            <w:pPr>
              <w:pStyle w:val="NormalTextTable"/>
              <w:rPr>
                <w:rFonts w:cstheme="minorHAnsi"/>
                <w:lang w:eastAsia="en-GB"/>
              </w:rPr>
            </w:pPr>
            <w:r>
              <w:rPr>
                <w:rFonts w:cstheme="minorHAnsi"/>
                <w:lang w:eastAsia="en-GB"/>
              </w:rPr>
              <w:t>Call/@version</w:t>
            </w:r>
          </w:p>
        </w:tc>
        <w:tc>
          <w:tcPr>
            <w:tcW w:w="63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393F772" w14:textId="67E0EE67" w:rsidR="003502CE" w:rsidRPr="009C7ACD" w:rsidRDefault="00E81B59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>
              <w:rPr>
                <w:rFonts w:cstheme="minorHAnsi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10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E888E4E" w14:textId="77777777" w:rsidR="003502CE" w:rsidRPr="009C7ACD" w:rsidRDefault="003502CE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</w:p>
        </w:tc>
        <w:tc>
          <w:tcPr>
            <w:tcW w:w="16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7C82186" w14:textId="77777777" w:rsidR="003502CE" w:rsidRPr="009C7ACD" w:rsidRDefault="003502CE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</w:p>
        </w:tc>
        <w:tc>
          <w:tcPr>
            <w:tcW w:w="26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3BAEDB2" w14:textId="7971C48E" w:rsidR="003502CE" w:rsidRPr="009C7ACD" w:rsidRDefault="00E81B59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>
              <w:rPr>
                <w:rFonts w:cstheme="minorHAnsi"/>
                <w:sz w:val="24"/>
                <w:szCs w:val="24"/>
                <w:lang w:eastAsia="en-GB"/>
              </w:rPr>
              <w:t>Any?</w:t>
            </w:r>
          </w:p>
        </w:tc>
      </w:tr>
      <w:tr w:rsidR="001E435F" w:rsidRPr="009C7ACD" w14:paraId="0907FDAC" w14:textId="77777777" w:rsidTr="00C00214">
        <w:trPr>
          <w:tblCellSpacing w:w="15" w:type="dxa"/>
        </w:trPr>
        <w:tc>
          <w:tcPr>
            <w:tcW w:w="3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AA8F08F" w14:textId="381EE06C" w:rsidR="001E435F" w:rsidRDefault="001E435F" w:rsidP="00C00214">
            <w:pPr>
              <w:pStyle w:val="NormalTextTable"/>
              <w:rPr>
                <w:rFonts w:cstheme="minorHAnsi"/>
                <w:lang w:eastAsia="en-GB"/>
              </w:rPr>
            </w:pPr>
            <w:r>
              <w:rPr>
                <w:rFonts w:cstheme="minorHAnsi"/>
                <w:lang w:eastAsia="en-GB"/>
              </w:rPr>
              <w:t>Call/@</w:t>
            </w:r>
            <w:r>
              <w:rPr>
                <w:rFonts w:cstheme="minorHAnsi"/>
                <w:lang w:eastAsia="en-GB"/>
              </w:rPr>
              <w:t>order</w:t>
            </w:r>
          </w:p>
        </w:tc>
        <w:tc>
          <w:tcPr>
            <w:tcW w:w="63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E215C98" w14:textId="139465EE" w:rsidR="001E435F" w:rsidRPr="009C7ACD" w:rsidRDefault="001E435F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>
              <w:rPr>
                <w:rFonts w:cstheme="minorHAnsi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10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0E9E100" w14:textId="3F171502" w:rsidR="001E435F" w:rsidRPr="009C7ACD" w:rsidRDefault="001E435F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>
              <w:rPr>
                <w:rFonts w:cstheme="minorHAnsi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6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769962B" w14:textId="0D8EB353" w:rsidR="001E435F" w:rsidRPr="009C7ACD" w:rsidRDefault="001E435F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>
              <w:rPr>
                <w:rFonts w:cstheme="minorHAnsi"/>
                <w:sz w:val="24"/>
                <w:szCs w:val="24"/>
                <w:lang w:eastAsia="en-GB"/>
              </w:rPr>
              <w:t>Order of stops</w:t>
            </w:r>
          </w:p>
        </w:tc>
        <w:tc>
          <w:tcPr>
            <w:tcW w:w="26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8B2A8F1" w14:textId="77777777" w:rsidR="001E435F" w:rsidRPr="009C7ACD" w:rsidRDefault="001E435F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</w:p>
        </w:tc>
      </w:tr>
      <w:tr w:rsidR="00993277" w:rsidRPr="009C7ACD" w14:paraId="50C6D5D7" w14:textId="77777777" w:rsidTr="00C00214">
        <w:trPr>
          <w:tblCellSpacing w:w="15" w:type="dxa"/>
        </w:trPr>
        <w:tc>
          <w:tcPr>
            <w:tcW w:w="3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FD4C01" w14:textId="739BE7C4" w:rsidR="005E7581" w:rsidRPr="009C7ACD" w:rsidRDefault="005E7581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lang w:eastAsia="en-GB"/>
              </w:rPr>
              <w:t>Call/</w:t>
            </w:r>
            <w:r w:rsidR="007E511C">
              <w:rPr>
                <w:rFonts w:cstheme="minorHAnsi"/>
                <w:lang w:eastAsia="en-GB"/>
              </w:rPr>
              <w:t>SCheduled</w:t>
            </w:r>
            <w:r w:rsidRPr="009C7ACD">
              <w:rPr>
                <w:rFonts w:cstheme="minorHAnsi"/>
                <w:lang w:eastAsia="en-GB"/>
              </w:rPr>
              <w:t>StopPointRef</w:t>
            </w:r>
          </w:p>
        </w:tc>
        <w:tc>
          <w:tcPr>
            <w:tcW w:w="63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59B647" w14:textId="77777777" w:rsidR="005E7581" w:rsidRPr="009C7ACD" w:rsidRDefault="005E7581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10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B29BA3" w14:textId="77777777" w:rsidR="005E7581" w:rsidRPr="009C7ACD" w:rsidRDefault="005E7581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6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096785" w14:textId="77777777" w:rsidR="005E7581" w:rsidRPr="009C7ACD" w:rsidRDefault="005E7581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sz w:val="24"/>
                <w:szCs w:val="24"/>
                <w:lang w:eastAsia="en-GB"/>
              </w:rPr>
              <w:t>Scheduled stop</w:t>
            </w:r>
          </w:p>
        </w:tc>
        <w:tc>
          <w:tcPr>
            <w:tcW w:w="26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D55911" w14:textId="77777777" w:rsidR="005E7581" w:rsidRPr="009C7ACD" w:rsidRDefault="005E7581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sz w:val="24"/>
                <w:szCs w:val="24"/>
                <w:lang w:eastAsia="en-GB"/>
              </w:rPr>
              <w:t>Station reference</w:t>
            </w:r>
          </w:p>
        </w:tc>
      </w:tr>
      <w:tr w:rsidR="00993277" w:rsidRPr="009C7ACD" w14:paraId="02939323" w14:textId="77777777" w:rsidTr="00C00214">
        <w:trPr>
          <w:tblCellSpacing w:w="15" w:type="dxa"/>
        </w:trPr>
        <w:tc>
          <w:tcPr>
            <w:tcW w:w="3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066BD3" w14:textId="77777777" w:rsidR="005E7581" w:rsidRPr="009C7ACD" w:rsidRDefault="005E7581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lang w:eastAsia="en-GB"/>
              </w:rPr>
              <w:t>Call/Arrival/Time</w:t>
            </w:r>
          </w:p>
        </w:tc>
        <w:tc>
          <w:tcPr>
            <w:tcW w:w="63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636BDF" w14:textId="70878622" w:rsidR="005E7581" w:rsidRPr="009C7ACD" w:rsidRDefault="00C531AF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sz w:val="24"/>
                <w:szCs w:val="24"/>
                <w:lang w:eastAsia="en-GB"/>
              </w:rPr>
              <w:t>O</w:t>
            </w:r>
          </w:p>
        </w:tc>
        <w:tc>
          <w:tcPr>
            <w:tcW w:w="10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2E2B59" w14:textId="77777777" w:rsidR="005E7581" w:rsidRPr="009C7ACD" w:rsidRDefault="005E7581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6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41A6F0" w14:textId="77777777" w:rsidR="005E7581" w:rsidRPr="009C7ACD" w:rsidRDefault="005E7581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sz w:val="24"/>
                <w:szCs w:val="24"/>
                <w:lang w:eastAsia="en-GB"/>
              </w:rPr>
              <w:t>Arrival time</w:t>
            </w:r>
          </w:p>
        </w:tc>
        <w:tc>
          <w:tcPr>
            <w:tcW w:w="26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AE021A" w14:textId="77777777" w:rsidR="005E7581" w:rsidRPr="009C7ACD" w:rsidRDefault="005E7581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sz w:val="24"/>
                <w:szCs w:val="24"/>
                <w:lang w:eastAsia="en-GB"/>
              </w:rPr>
              <w:t>ISO time</w:t>
            </w:r>
          </w:p>
        </w:tc>
      </w:tr>
      <w:tr w:rsidR="00137122" w:rsidRPr="009C7ACD" w14:paraId="669E12CC" w14:textId="77777777" w:rsidTr="00C00214">
        <w:trPr>
          <w:tblCellSpacing w:w="15" w:type="dxa"/>
        </w:trPr>
        <w:tc>
          <w:tcPr>
            <w:tcW w:w="3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84CCB1B" w14:textId="3B1FB583" w:rsidR="00137122" w:rsidRPr="009C7ACD" w:rsidRDefault="003E5254" w:rsidP="00C00214">
            <w:pPr>
              <w:pStyle w:val="NormalTextTable"/>
              <w:rPr>
                <w:rFonts w:cstheme="minorHAnsi"/>
                <w:lang w:eastAsia="en-GB"/>
              </w:rPr>
            </w:pPr>
            <w:r w:rsidRPr="009C7ACD">
              <w:rPr>
                <w:rFonts w:cstheme="minorHAnsi"/>
                <w:lang w:eastAsia="en-GB"/>
              </w:rPr>
              <w:t>Time</w:t>
            </w:r>
            <w:r w:rsidRPr="009C7ACD">
              <w:rPr>
                <w:rFonts w:cstheme="minorHAnsi"/>
                <w:lang w:val="en-GB" w:eastAsia="en-GB"/>
              </w:rPr>
              <w:t>/</w:t>
            </w:r>
            <w:proofErr w:type="spellStart"/>
            <w:r w:rsidR="0026585F" w:rsidRPr="009C7ACD">
              <w:rPr>
                <w:rFonts w:cstheme="minorHAnsi"/>
                <w:lang w:val="en-GB" w:eastAsia="en-GB"/>
              </w:rPr>
              <w:t>ForAlighting</w:t>
            </w:r>
            <w:proofErr w:type="spellEnd"/>
          </w:p>
        </w:tc>
        <w:tc>
          <w:tcPr>
            <w:tcW w:w="63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518AB77" w14:textId="1CB8F44C" w:rsidR="00137122" w:rsidRPr="009C7ACD" w:rsidRDefault="003E5254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sz w:val="24"/>
                <w:szCs w:val="24"/>
                <w:lang w:eastAsia="en-GB"/>
              </w:rPr>
              <w:t>O</w:t>
            </w:r>
          </w:p>
        </w:tc>
        <w:tc>
          <w:tcPr>
            <w:tcW w:w="10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E76DA34" w14:textId="7F3DEBCB" w:rsidR="00137122" w:rsidRPr="009C7ACD" w:rsidRDefault="003E5254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6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09E0543" w14:textId="254FFAEC" w:rsidR="00137122" w:rsidRPr="009C7ACD" w:rsidRDefault="00C531AF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sz w:val="24"/>
                <w:szCs w:val="24"/>
                <w:lang w:eastAsia="en-GB"/>
              </w:rPr>
              <w:t>Alighting allowed</w:t>
            </w:r>
          </w:p>
        </w:tc>
        <w:tc>
          <w:tcPr>
            <w:tcW w:w="26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93CA54B" w14:textId="77777777" w:rsidR="00137122" w:rsidRPr="009C7ACD" w:rsidRDefault="00137122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</w:p>
        </w:tc>
      </w:tr>
      <w:tr w:rsidR="00993277" w:rsidRPr="009C7ACD" w14:paraId="4479A41D" w14:textId="77777777" w:rsidTr="00C00214">
        <w:trPr>
          <w:tblCellSpacing w:w="15" w:type="dxa"/>
        </w:trPr>
        <w:tc>
          <w:tcPr>
            <w:tcW w:w="3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806A92" w14:textId="77777777" w:rsidR="005E7581" w:rsidRPr="009C7ACD" w:rsidRDefault="005E7581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lang w:eastAsia="en-GB"/>
              </w:rPr>
              <w:t>Call/Departure/Time</w:t>
            </w:r>
          </w:p>
        </w:tc>
        <w:tc>
          <w:tcPr>
            <w:tcW w:w="63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856079" w14:textId="77777777" w:rsidR="005E7581" w:rsidRPr="009C7ACD" w:rsidRDefault="005E7581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sz w:val="24"/>
                <w:szCs w:val="24"/>
                <w:lang w:eastAsia="en-GB"/>
              </w:rPr>
              <w:t>O</w:t>
            </w:r>
          </w:p>
        </w:tc>
        <w:tc>
          <w:tcPr>
            <w:tcW w:w="10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D2CF0E" w14:textId="77777777" w:rsidR="005E7581" w:rsidRPr="009C7ACD" w:rsidRDefault="005E7581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6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5E48C5" w14:textId="77777777" w:rsidR="005E7581" w:rsidRPr="009C7ACD" w:rsidRDefault="005E7581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sz w:val="24"/>
                <w:szCs w:val="24"/>
                <w:lang w:eastAsia="en-GB"/>
              </w:rPr>
              <w:t>Departure time</w:t>
            </w:r>
          </w:p>
        </w:tc>
        <w:tc>
          <w:tcPr>
            <w:tcW w:w="26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1A6AA2" w14:textId="77777777" w:rsidR="005E7581" w:rsidRPr="009C7ACD" w:rsidRDefault="005E7581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sz w:val="24"/>
                <w:szCs w:val="24"/>
                <w:lang w:eastAsia="en-GB"/>
              </w:rPr>
              <w:t>ISO time</w:t>
            </w:r>
          </w:p>
        </w:tc>
      </w:tr>
      <w:tr w:rsidR="00137122" w:rsidRPr="009C7ACD" w14:paraId="309B0094" w14:textId="77777777" w:rsidTr="00C00214">
        <w:trPr>
          <w:tblCellSpacing w:w="15" w:type="dxa"/>
        </w:trPr>
        <w:tc>
          <w:tcPr>
            <w:tcW w:w="3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2D7BD40" w14:textId="3DC7F571" w:rsidR="00137122" w:rsidRPr="009C7ACD" w:rsidRDefault="003E5254" w:rsidP="00C00214">
            <w:pPr>
              <w:pStyle w:val="NormalTextTable"/>
              <w:rPr>
                <w:rFonts w:cstheme="minorHAnsi"/>
                <w:lang w:eastAsia="en-GB"/>
              </w:rPr>
            </w:pPr>
            <w:r w:rsidRPr="009C7ACD">
              <w:rPr>
                <w:rFonts w:cstheme="minorHAnsi"/>
                <w:lang w:eastAsia="en-GB"/>
              </w:rPr>
              <w:t>Time</w:t>
            </w:r>
            <w:r w:rsidRPr="009C7ACD">
              <w:rPr>
                <w:rFonts w:cstheme="minorHAnsi"/>
                <w:lang w:eastAsia="en-GB"/>
              </w:rPr>
              <w:t>/ForBoarding</w:t>
            </w:r>
          </w:p>
        </w:tc>
        <w:tc>
          <w:tcPr>
            <w:tcW w:w="63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9840C86" w14:textId="487D84C3" w:rsidR="00137122" w:rsidRPr="009C7ACD" w:rsidRDefault="00C531AF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sz w:val="24"/>
                <w:szCs w:val="24"/>
                <w:lang w:eastAsia="en-GB"/>
              </w:rPr>
              <w:t>O</w:t>
            </w:r>
          </w:p>
        </w:tc>
        <w:tc>
          <w:tcPr>
            <w:tcW w:w="10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9E16D6F" w14:textId="125B0A5A" w:rsidR="00137122" w:rsidRPr="009C7ACD" w:rsidRDefault="00C531AF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6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83025CC" w14:textId="2059B81F" w:rsidR="00137122" w:rsidRPr="009C7ACD" w:rsidRDefault="00C531AF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sz w:val="24"/>
                <w:szCs w:val="24"/>
                <w:lang w:eastAsia="en-GB"/>
              </w:rPr>
              <w:t>Boarding allowed</w:t>
            </w:r>
          </w:p>
        </w:tc>
        <w:tc>
          <w:tcPr>
            <w:tcW w:w="26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A26E139" w14:textId="77777777" w:rsidR="00137122" w:rsidRPr="009C7ACD" w:rsidRDefault="00137122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</w:p>
        </w:tc>
      </w:tr>
      <w:tr w:rsidR="00993277" w:rsidRPr="009C7ACD" w14:paraId="52A9685B" w14:textId="77777777" w:rsidTr="00C00214">
        <w:trPr>
          <w:tblCellSpacing w:w="15" w:type="dxa"/>
        </w:trPr>
        <w:tc>
          <w:tcPr>
            <w:tcW w:w="3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99CF85" w14:textId="77777777" w:rsidR="005E7581" w:rsidRPr="009C7ACD" w:rsidRDefault="005E7581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lang w:eastAsia="en-GB"/>
              </w:rPr>
              <w:t>Call/Departure/DayOffset</w:t>
            </w:r>
          </w:p>
        </w:tc>
        <w:tc>
          <w:tcPr>
            <w:tcW w:w="63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BAD2C4" w14:textId="77777777" w:rsidR="005E7581" w:rsidRPr="009C7ACD" w:rsidRDefault="005E7581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sz w:val="24"/>
                <w:szCs w:val="24"/>
                <w:lang w:eastAsia="en-GB"/>
              </w:rPr>
              <w:t>O</w:t>
            </w:r>
          </w:p>
        </w:tc>
        <w:tc>
          <w:tcPr>
            <w:tcW w:w="10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34A4E9" w14:textId="77777777" w:rsidR="005E7581" w:rsidRPr="009C7ACD" w:rsidRDefault="005E7581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6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A7544A" w14:textId="77777777" w:rsidR="005E7581" w:rsidRPr="009C7ACD" w:rsidRDefault="005E7581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sz w:val="24"/>
                <w:szCs w:val="24"/>
                <w:lang w:eastAsia="en-GB"/>
              </w:rPr>
              <w:t>Day offset</w:t>
            </w:r>
          </w:p>
        </w:tc>
        <w:tc>
          <w:tcPr>
            <w:tcW w:w="26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5965F5" w14:textId="1B2B2DC6" w:rsidR="005E7581" w:rsidRPr="009C7ACD" w:rsidRDefault="005E7581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sz w:val="24"/>
                <w:szCs w:val="24"/>
                <w:lang w:eastAsia="en-GB"/>
              </w:rPr>
              <w:t xml:space="preserve">Used for </w:t>
            </w:r>
            <w:r w:rsidR="00993277" w:rsidRPr="009C7ACD">
              <w:rPr>
                <w:rFonts w:cstheme="minorHAnsi"/>
                <w:sz w:val="24"/>
                <w:szCs w:val="24"/>
                <w:lang w:eastAsia="en-GB"/>
              </w:rPr>
              <w:t>trains in case the stop time crossed midnight</w:t>
            </w:r>
          </w:p>
        </w:tc>
      </w:tr>
      <w:tr w:rsidR="00993277" w:rsidRPr="009C7ACD" w14:paraId="6F6872AD" w14:textId="77777777" w:rsidTr="00C00214">
        <w:trPr>
          <w:tblCellSpacing w:w="15" w:type="dxa"/>
        </w:trPr>
        <w:tc>
          <w:tcPr>
            <w:tcW w:w="3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154ABE" w14:textId="77777777" w:rsidR="005E7581" w:rsidRPr="009C7ACD" w:rsidRDefault="005E7581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lang w:eastAsia="en-GB"/>
              </w:rPr>
              <w:t>Call/PlatformRef</w:t>
            </w:r>
          </w:p>
        </w:tc>
        <w:tc>
          <w:tcPr>
            <w:tcW w:w="63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E13323" w14:textId="77777777" w:rsidR="005E7581" w:rsidRPr="009C7ACD" w:rsidRDefault="005E7581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sz w:val="24"/>
                <w:szCs w:val="24"/>
                <w:lang w:eastAsia="en-GB"/>
              </w:rPr>
              <w:t>O</w:t>
            </w:r>
          </w:p>
        </w:tc>
        <w:tc>
          <w:tcPr>
            <w:tcW w:w="10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73B6EF" w14:textId="77777777" w:rsidR="005E7581" w:rsidRPr="009C7ACD" w:rsidRDefault="005E7581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6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3DB3FB" w14:textId="77777777" w:rsidR="005E7581" w:rsidRPr="009C7ACD" w:rsidRDefault="005E7581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sz w:val="24"/>
                <w:szCs w:val="24"/>
                <w:lang w:eastAsia="en-GB"/>
              </w:rPr>
              <w:t>Platform / track</w:t>
            </w:r>
          </w:p>
        </w:tc>
        <w:tc>
          <w:tcPr>
            <w:tcW w:w="26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2E9720" w14:textId="77777777" w:rsidR="005E7581" w:rsidRPr="009C7ACD" w:rsidRDefault="005E7581" w:rsidP="00C00214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9C7ACD">
              <w:rPr>
                <w:rFonts w:cstheme="minorHAnsi"/>
                <w:sz w:val="24"/>
                <w:szCs w:val="24"/>
                <w:lang w:eastAsia="en-GB"/>
              </w:rPr>
              <w:t>If known</w:t>
            </w:r>
          </w:p>
        </w:tc>
      </w:tr>
    </w:tbl>
    <w:p w14:paraId="15043EB4" w14:textId="77777777" w:rsidR="005E7581" w:rsidRPr="005E7581" w:rsidRDefault="00940151" w:rsidP="005E7581">
      <w:pPr>
        <w:spacing w:after="0" w:line="300" w:lineRule="atLeast"/>
        <w:jc w:val="left"/>
        <w:rPr>
          <w:rFonts w:ascii="Segoe UI" w:eastAsia="Times New Roman" w:hAnsi="Segoe UI" w:cs="Segoe UI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z w:val="21"/>
          <w:szCs w:val="21"/>
          <w:lang w:eastAsia="en-GB"/>
        </w:rPr>
        <w:pict w14:anchorId="561691FF">
          <v:rect id="_x0000_i1134" style="width:0;height:1.5pt" o:hralign="center" o:hrstd="t" o:hr="t" fillcolor="#a0a0a0" stroked="f"/>
        </w:pict>
      </w:r>
    </w:p>
    <w:p w14:paraId="5EE62993" w14:textId="4E4F806C" w:rsidR="005E7581" w:rsidRPr="005E7581" w:rsidRDefault="00512CBB" w:rsidP="005E7581">
      <w:pPr>
        <w:spacing w:before="100" w:beforeAutospacing="1" w:after="100" w:afterAutospacing="1" w:line="300" w:lineRule="atLeast"/>
        <w:jc w:val="lef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</w:pPr>
      <w:r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1</w:t>
      </w:r>
      <w:r w:rsidR="00373C42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1</w:t>
      </w:r>
      <w:r w:rsidR="005E7581" w:rsidRPr="005E7581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. Validity Conditions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5"/>
        <w:gridCol w:w="649"/>
        <w:gridCol w:w="1057"/>
        <w:gridCol w:w="1830"/>
        <w:gridCol w:w="1917"/>
      </w:tblGrid>
      <w:tr w:rsidR="005E7581" w:rsidRPr="005E7581" w14:paraId="30EB4C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D5D05B" w14:textId="77777777" w:rsidR="005E7581" w:rsidRPr="005E7581" w:rsidRDefault="005E7581" w:rsidP="00B572C1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Element Path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A718BD" w14:textId="77777777" w:rsidR="005E7581" w:rsidRPr="005E7581" w:rsidRDefault="005E7581" w:rsidP="00B572C1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6CD0CB" w14:textId="77777777" w:rsidR="005E7581" w:rsidRPr="005E7581" w:rsidRDefault="005E7581" w:rsidP="00B572C1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Cardinality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92D630" w14:textId="77777777" w:rsidR="005E7581" w:rsidRPr="005E7581" w:rsidRDefault="005E7581" w:rsidP="00B572C1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2FAC22" w14:textId="77777777" w:rsidR="005E7581" w:rsidRPr="005E7581" w:rsidRDefault="005E7581" w:rsidP="00B572C1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Example / Comment</w:t>
            </w:r>
          </w:p>
        </w:tc>
      </w:tr>
      <w:tr w:rsidR="005E7581" w:rsidRPr="005E7581" w14:paraId="19A6D6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ED1927" w14:textId="77777777" w:rsidR="005E7581" w:rsidRPr="005E7581" w:rsidRDefault="005E7581" w:rsidP="00B572C1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lang w:eastAsia="en-GB"/>
              </w:rPr>
              <w:t>TimetableFrame/validityConditions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EAC31D" w14:textId="77777777" w:rsidR="005E7581" w:rsidRPr="005E7581" w:rsidRDefault="005E7581" w:rsidP="00B572C1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4BF020" w14:textId="77777777" w:rsidR="005E7581" w:rsidRPr="005E7581" w:rsidRDefault="005E7581" w:rsidP="00B572C1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47C521" w14:textId="77777777" w:rsidR="005E7581" w:rsidRPr="005E7581" w:rsidRDefault="005E7581" w:rsidP="00B572C1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Validity container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626418" w14:textId="77777777" w:rsidR="005E7581" w:rsidRPr="005E7581" w:rsidRDefault="005E7581" w:rsidP="00B572C1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Mandatory</w:t>
            </w:r>
          </w:p>
        </w:tc>
      </w:tr>
      <w:tr w:rsidR="005E7581" w:rsidRPr="005E7581" w14:paraId="4B97BC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7212B9" w14:textId="77777777" w:rsidR="005E7581" w:rsidRPr="005E7581" w:rsidRDefault="005E7581" w:rsidP="00B572C1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lang w:eastAsia="en-GB"/>
              </w:rPr>
              <w:t>validityConditions/UicOperatingPeriod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450F69" w14:textId="77777777" w:rsidR="005E7581" w:rsidRPr="005E7581" w:rsidRDefault="005E7581" w:rsidP="00B572C1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6CFE92" w14:textId="7507FD12" w:rsidR="005E7581" w:rsidRPr="005E7581" w:rsidRDefault="005E7581" w:rsidP="00B572C1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1..</w:t>
            </w:r>
            <w:r w:rsidR="00AC0A09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6EEF33" w14:textId="77777777" w:rsidR="005E7581" w:rsidRPr="005E7581" w:rsidRDefault="005E7581" w:rsidP="00B572C1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Operating period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DB27EF" w14:textId="4E848E07" w:rsidR="005E7581" w:rsidRPr="005E7581" w:rsidRDefault="005E7581" w:rsidP="00B572C1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5E7581" w:rsidRPr="005E7581" w14:paraId="3FBA25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211825" w14:textId="77777777" w:rsidR="005E7581" w:rsidRPr="005E7581" w:rsidRDefault="005E7581" w:rsidP="00B572C1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lang w:eastAsia="en-GB"/>
              </w:rPr>
              <w:t>UicOperatingPeriod/FromDate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A8024E" w14:textId="77777777" w:rsidR="005E7581" w:rsidRPr="005E7581" w:rsidRDefault="005E7581" w:rsidP="00B572C1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6D5363" w14:textId="77777777" w:rsidR="005E7581" w:rsidRPr="005E7581" w:rsidRDefault="005E7581" w:rsidP="00B572C1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24C9EB" w14:textId="77777777" w:rsidR="005E7581" w:rsidRPr="005E7581" w:rsidRDefault="005E7581" w:rsidP="00B572C1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Start 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6304C1" w14:textId="77777777" w:rsidR="005E7581" w:rsidRPr="005E7581" w:rsidRDefault="005E7581" w:rsidP="00B572C1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ISO date</w:t>
            </w:r>
          </w:p>
        </w:tc>
      </w:tr>
      <w:tr w:rsidR="005E7581" w:rsidRPr="005E7581" w14:paraId="03A746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3A7ABF" w14:textId="77777777" w:rsidR="005E7581" w:rsidRPr="005E7581" w:rsidRDefault="005E7581" w:rsidP="00B572C1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lang w:eastAsia="en-GB"/>
              </w:rPr>
              <w:t>UicOperatingPeriod/ToDate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83DB69" w14:textId="77777777" w:rsidR="005E7581" w:rsidRPr="005E7581" w:rsidRDefault="005E7581" w:rsidP="00B572C1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8525CF" w14:textId="77777777" w:rsidR="005E7581" w:rsidRPr="005E7581" w:rsidRDefault="005E7581" w:rsidP="00B572C1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0847CD" w14:textId="77777777" w:rsidR="005E7581" w:rsidRPr="005E7581" w:rsidRDefault="005E7581" w:rsidP="00B572C1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End 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B72F87" w14:textId="77777777" w:rsidR="005E7581" w:rsidRPr="005E7581" w:rsidRDefault="005E7581" w:rsidP="00B572C1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ISO date</w:t>
            </w:r>
          </w:p>
        </w:tc>
      </w:tr>
      <w:tr w:rsidR="005E7581" w:rsidRPr="005E7581" w14:paraId="05C30F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522591" w14:textId="77777777" w:rsidR="005E7581" w:rsidRPr="005E7581" w:rsidRDefault="005E7581" w:rsidP="00B572C1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lang w:eastAsia="en-GB"/>
              </w:rPr>
              <w:t>UicOperatingPeriod/ValidDayBits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780225" w14:textId="77777777" w:rsidR="005E7581" w:rsidRPr="005E7581" w:rsidRDefault="005E7581" w:rsidP="00B572C1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F71072" w14:textId="77777777" w:rsidR="005E7581" w:rsidRPr="005E7581" w:rsidRDefault="005E7581" w:rsidP="00B572C1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3EB870" w14:textId="77777777" w:rsidR="005E7581" w:rsidRPr="005E7581" w:rsidRDefault="005E7581" w:rsidP="00B572C1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Days of operation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365E0F" w14:textId="77777777" w:rsidR="005E7581" w:rsidRPr="005E7581" w:rsidRDefault="005E7581" w:rsidP="00B572C1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Bit mask</w:t>
            </w:r>
          </w:p>
        </w:tc>
      </w:tr>
    </w:tbl>
    <w:p w14:paraId="088C4144" w14:textId="6F0D08B7" w:rsidR="001E378C" w:rsidRPr="005E7581" w:rsidRDefault="001E378C" w:rsidP="001E378C">
      <w:pPr>
        <w:spacing w:before="100" w:beforeAutospacing="1" w:after="100" w:afterAutospacing="1" w:line="300" w:lineRule="atLeast"/>
        <w:jc w:val="lef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</w:pPr>
      <w:r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1</w:t>
      </w:r>
      <w:r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2</w:t>
      </w:r>
      <w:r w:rsidRPr="005E7581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 xml:space="preserve">. </w:t>
      </w:r>
      <w:proofErr w:type="spellStart"/>
      <w:r w:rsidR="00050814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TrainNumbers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4"/>
        <w:gridCol w:w="649"/>
        <w:gridCol w:w="1057"/>
        <w:gridCol w:w="2946"/>
        <w:gridCol w:w="2007"/>
      </w:tblGrid>
      <w:tr w:rsidR="007938BB" w:rsidRPr="005E7581" w14:paraId="58CFA984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B07139" w14:textId="77777777" w:rsidR="001E378C" w:rsidRPr="005E7581" w:rsidRDefault="001E378C" w:rsidP="00511EB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Element Path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F44EEF" w14:textId="77777777" w:rsidR="001E378C" w:rsidRPr="005E7581" w:rsidRDefault="001E378C" w:rsidP="00511EB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84D548" w14:textId="77777777" w:rsidR="001E378C" w:rsidRPr="005E7581" w:rsidRDefault="001E378C" w:rsidP="00511EB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Cardinality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F6F64F" w14:textId="77777777" w:rsidR="001E378C" w:rsidRPr="005E7581" w:rsidRDefault="001E378C" w:rsidP="00511EB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5415A7" w14:textId="77777777" w:rsidR="001E378C" w:rsidRPr="005E7581" w:rsidRDefault="001E378C" w:rsidP="00511EB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Example / Comment</w:t>
            </w:r>
          </w:p>
        </w:tc>
      </w:tr>
      <w:tr w:rsidR="007938BB" w:rsidRPr="005E7581" w14:paraId="45CFCD38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A724EA" w14:textId="1D3D8F2E" w:rsidR="001E378C" w:rsidRPr="005E7581" w:rsidRDefault="001E378C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lang w:eastAsia="en-GB"/>
              </w:rPr>
              <w:t>TimetableFrame/</w:t>
            </w:r>
            <w:r w:rsidR="00050814" w:rsidRPr="00050814">
              <w:rPr>
                <w:lang w:eastAsia="en-GB"/>
              </w:rPr>
              <w:t>trainNumbers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3FF76D" w14:textId="77777777" w:rsidR="001E378C" w:rsidRPr="005E7581" w:rsidRDefault="001E378C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04094E" w14:textId="77777777" w:rsidR="001E378C" w:rsidRPr="005E7581" w:rsidRDefault="001E378C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E5E728" w14:textId="4978F0E0" w:rsidR="001E378C" w:rsidRPr="005E7581" w:rsidRDefault="007938BB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Train numbers</w:t>
            </w:r>
            <w:r w:rsidR="001E378C"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container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E199A3" w14:textId="77777777" w:rsidR="001E378C" w:rsidRPr="005E7581" w:rsidRDefault="001E378C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Mandatory</w:t>
            </w:r>
          </w:p>
        </w:tc>
      </w:tr>
      <w:tr w:rsidR="007938BB" w:rsidRPr="005E7581" w14:paraId="29244708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00B05D" w14:textId="5B56FA30" w:rsidR="001E378C" w:rsidRPr="005E7581" w:rsidRDefault="007938BB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050814">
              <w:rPr>
                <w:lang w:eastAsia="en-GB"/>
              </w:rPr>
              <w:t>trainNumbers</w:t>
            </w:r>
            <w:r w:rsidR="001E378C" w:rsidRPr="005E7581">
              <w:rPr>
                <w:lang w:eastAsia="en-GB"/>
              </w:rPr>
              <w:t>/</w:t>
            </w:r>
            <w:proofErr w:type="spellStart"/>
            <w:r w:rsidRPr="007938BB">
              <w:rPr>
                <w:lang w:val="en-GB" w:eastAsia="en-GB"/>
              </w:rPr>
              <w:t>TrainNumber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7AC384" w14:textId="77777777" w:rsidR="001E378C" w:rsidRPr="005E7581" w:rsidRDefault="001E378C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AB6FBB" w14:textId="77777777" w:rsidR="001E378C" w:rsidRPr="005E7581" w:rsidRDefault="001E378C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1..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EA0510" w14:textId="117DC642" w:rsidR="001E378C" w:rsidRPr="005E7581" w:rsidRDefault="007938BB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trainNumbers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D1367E" w14:textId="77777777" w:rsidR="001E378C" w:rsidRPr="005E7581" w:rsidRDefault="001E378C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7938BB" w:rsidRPr="005E7581" w14:paraId="2AF2827A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C5CDC7" w14:textId="05E11A5E" w:rsidR="001E378C" w:rsidRPr="005E7581" w:rsidRDefault="003B5166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050814">
              <w:rPr>
                <w:lang w:eastAsia="en-GB"/>
              </w:rPr>
              <w:t>trainNumber</w:t>
            </w:r>
            <w:r w:rsidRPr="005E7581">
              <w:rPr>
                <w:lang w:eastAsia="en-GB"/>
              </w:rPr>
              <w:t xml:space="preserve"> </w:t>
            </w:r>
            <w:r w:rsidR="001E378C" w:rsidRPr="005E7581">
              <w:rPr>
                <w:lang w:eastAsia="en-GB"/>
              </w:rPr>
              <w:t>/</w:t>
            </w:r>
            <w:r>
              <w:rPr>
                <w:lang w:eastAsia="en-GB"/>
              </w:rPr>
              <w:t>@id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743D43" w14:textId="77777777" w:rsidR="001E378C" w:rsidRPr="005E7581" w:rsidRDefault="001E378C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5EF175" w14:textId="77777777" w:rsidR="001E378C" w:rsidRPr="005E7581" w:rsidRDefault="001E378C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61DF3C" w14:textId="77777777" w:rsidR="001E378C" w:rsidRPr="005E7581" w:rsidRDefault="001E378C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Start 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BDD072" w14:textId="6C254F23" w:rsidR="001E378C" w:rsidRPr="005E7581" w:rsidRDefault="0089668B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UniquetrainID</w:t>
            </w:r>
            <w:r w:rsidRPr="0089668B">
              <w:rPr>
                <w:rFonts w:ascii="Times New Roman" w:hAnsi="Times New Roman" w:cs="Times New Roman"/>
                <w:color w:val="FF0000"/>
                <w:sz w:val="24"/>
                <w:szCs w:val="24"/>
                <w:lang w:eastAsia="en-GB"/>
              </w:rPr>
              <w:t>???</w:t>
            </w:r>
          </w:p>
        </w:tc>
      </w:tr>
      <w:tr w:rsidR="003B5166" w:rsidRPr="005E7581" w14:paraId="7A278C4E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844CBA" w14:textId="27BD387B" w:rsidR="003B5166" w:rsidRPr="005E7581" w:rsidRDefault="003B5166" w:rsidP="003B5166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050814">
              <w:rPr>
                <w:lang w:eastAsia="en-GB"/>
              </w:rPr>
              <w:t>trainNumber</w:t>
            </w:r>
            <w:r w:rsidRPr="005E7581">
              <w:rPr>
                <w:lang w:eastAsia="en-GB"/>
              </w:rPr>
              <w:t xml:space="preserve"> </w:t>
            </w:r>
            <w:r w:rsidRPr="005E7581">
              <w:rPr>
                <w:lang w:eastAsia="en-GB"/>
              </w:rPr>
              <w:t>/</w:t>
            </w:r>
            <w:r>
              <w:rPr>
                <w:lang w:eastAsia="en-GB"/>
              </w:rPr>
              <w:t>@version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803D35" w14:textId="77777777" w:rsidR="003B5166" w:rsidRPr="005E7581" w:rsidRDefault="003B5166" w:rsidP="003B5166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B8F897" w14:textId="77777777" w:rsidR="003B5166" w:rsidRPr="005E7581" w:rsidRDefault="003B5166" w:rsidP="003B5166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2586A1" w14:textId="488B2CDA" w:rsidR="003B5166" w:rsidRPr="005E7581" w:rsidRDefault="003B5166" w:rsidP="003B5166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8262E8">
              <w:rPr>
                <w:rFonts w:cstheme="minorHAnsi"/>
                <w:sz w:val="24"/>
                <w:szCs w:val="24"/>
                <w:lang w:val="en-GB" w:eastAsia="en-GB"/>
              </w:rPr>
              <w:t>Frame 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AABD28" w14:textId="470571B2" w:rsidR="003B5166" w:rsidRPr="005E7581" w:rsidRDefault="003B5166" w:rsidP="003B5166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200BBA">
              <w:t xml:space="preserve">Numeric default </w:t>
            </w:r>
            <w:r w:rsidRPr="00200BBA">
              <w:rPr>
                <w:color w:val="FF0000"/>
              </w:rPr>
              <w:t>any?</w:t>
            </w:r>
          </w:p>
        </w:tc>
      </w:tr>
      <w:tr w:rsidR="007938BB" w:rsidRPr="005E7581" w14:paraId="4EFC7113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3E984D" w14:textId="212C803B" w:rsidR="001E378C" w:rsidRPr="005E7581" w:rsidRDefault="009B3C8A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050814">
              <w:rPr>
                <w:lang w:eastAsia="en-GB"/>
              </w:rPr>
              <w:lastRenderedPageBreak/>
              <w:t>trainNumber</w:t>
            </w:r>
            <w:r w:rsidR="001E378C" w:rsidRPr="005E7581">
              <w:rPr>
                <w:lang w:eastAsia="en-GB"/>
              </w:rPr>
              <w:t>/</w:t>
            </w:r>
            <w:proofErr w:type="spellStart"/>
            <w:r w:rsidRPr="009B3C8A">
              <w:rPr>
                <w:lang w:val="en-GB" w:eastAsia="en-GB"/>
              </w:rPr>
              <w:t>ForAdvertisement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65A780" w14:textId="2B4FDD29" w:rsidR="001E378C" w:rsidRPr="005E7581" w:rsidRDefault="00A77101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D7B810" w14:textId="77777777" w:rsidR="001E378C" w:rsidRPr="005E7581" w:rsidRDefault="001E378C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BCFA21" w14:textId="5BD71554" w:rsidR="001E378C" w:rsidRPr="005E7581" w:rsidRDefault="00227B8A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Used for passenger information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D4A64B" w14:textId="4EFBF7D4" w:rsidR="001E378C" w:rsidRPr="005E7581" w:rsidRDefault="001E378C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9B3C8A" w:rsidRPr="005E7581" w14:paraId="0EB43CA8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A6E5BB9" w14:textId="43401E17" w:rsidR="009B3C8A" w:rsidRPr="00050814" w:rsidRDefault="009B3C8A" w:rsidP="00511EBB">
            <w:pPr>
              <w:pStyle w:val="NormalTextTable"/>
              <w:rPr>
                <w:lang w:eastAsia="en-GB"/>
              </w:rPr>
            </w:pPr>
            <w:r w:rsidRPr="00050814">
              <w:rPr>
                <w:lang w:eastAsia="en-GB"/>
              </w:rPr>
              <w:t>trainNumber</w:t>
            </w:r>
            <w:r>
              <w:rPr>
                <w:lang w:eastAsia="en-GB"/>
              </w:rPr>
              <w:t>/</w:t>
            </w:r>
            <w:proofErr w:type="spellStart"/>
            <w:r w:rsidRPr="009B3C8A">
              <w:rPr>
                <w:lang w:val="en-GB" w:eastAsia="en-GB"/>
              </w:rPr>
              <w:t>ForProduction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6C18D5E" w14:textId="31E42B56" w:rsidR="009B3C8A" w:rsidRPr="005E7581" w:rsidRDefault="00A77101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A591BBB" w14:textId="195F59FC" w:rsidR="009B3C8A" w:rsidRPr="005E7581" w:rsidRDefault="00A77101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7897A7A" w14:textId="7F708956" w:rsidR="009B3C8A" w:rsidRPr="005E7581" w:rsidRDefault="00CA310A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Operation train 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02C4DE0" w14:textId="41FD86E1" w:rsidR="009B3C8A" w:rsidRPr="005E7581" w:rsidRDefault="00A77101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UniquetrainID</w:t>
            </w:r>
            <w:r w:rsidRPr="0089668B">
              <w:rPr>
                <w:rFonts w:ascii="Times New Roman" w:hAnsi="Times New Roman" w:cs="Times New Roman"/>
                <w:color w:val="FF0000"/>
                <w:sz w:val="24"/>
                <w:szCs w:val="24"/>
                <w:lang w:eastAsia="en-GB"/>
              </w:rPr>
              <w:t>???</w:t>
            </w:r>
          </w:p>
        </w:tc>
      </w:tr>
    </w:tbl>
    <w:p w14:paraId="192AAB19" w14:textId="7D1ABA91" w:rsidR="0089668B" w:rsidRPr="005E7581" w:rsidRDefault="0089668B" w:rsidP="0089668B">
      <w:pPr>
        <w:spacing w:before="100" w:beforeAutospacing="1" w:after="100" w:afterAutospacing="1" w:line="300" w:lineRule="atLeast"/>
        <w:jc w:val="lef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</w:pPr>
      <w:r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1</w:t>
      </w:r>
      <w:r w:rsidR="00227B8A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3</w:t>
      </w:r>
      <w:r w:rsidRPr="005E7581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 xml:space="preserve">. </w:t>
      </w:r>
      <w:proofErr w:type="spellStart"/>
      <w:r w:rsidR="000A78DD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journey</w:t>
      </w:r>
      <w:r w:rsidR="009A76BE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Meetings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606"/>
        <w:gridCol w:w="983"/>
        <w:gridCol w:w="1501"/>
        <w:gridCol w:w="3588"/>
      </w:tblGrid>
      <w:tr w:rsidR="00687006" w:rsidRPr="005E7581" w14:paraId="55B10E27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F2A292" w14:textId="77777777" w:rsidR="0089668B" w:rsidRPr="005E7581" w:rsidRDefault="0089668B" w:rsidP="00511EB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Element Path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536F44" w14:textId="77777777" w:rsidR="0089668B" w:rsidRPr="005E7581" w:rsidRDefault="0089668B" w:rsidP="00511EB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E04E56" w14:textId="77777777" w:rsidR="0089668B" w:rsidRPr="005E7581" w:rsidRDefault="0089668B" w:rsidP="00511EB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Cardinality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29E96B" w14:textId="77777777" w:rsidR="0089668B" w:rsidRPr="005E7581" w:rsidRDefault="0089668B" w:rsidP="00511EB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ECA635" w14:textId="77777777" w:rsidR="0089668B" w:rsidRPr="005E7581" w:rsidRDefault="0089668B" w:rsidP="00511EB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Example / Comment</w:t>
            </w:r>
          </w:p>
        </w:tc>
      </w:tr>
      <w:tr w:rsidR="00687006" w:rsidRPr="00885824" w14:paraId="66246509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78D247" w14:textId="234078AB" w:rsidR="0089668B" w:rsidRPr="00885824" w:rsidRDefault="0089668B" w:rsidP="00885824">
            <w:pPr>
              <w:pStyle w:val="NormalTextTable"/>
            </w:pPr>
            <w:r w:rsidRPr="00885824">
              <w:t>TimetableFrame/</w:t>
            </w:r>
            <w:r w:rsidR="00784377" w:rsidRPr="00885824">
              <w:t>journeyMeetings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2794AF" w14:textId="4AD13369" w:rsidR="0089668B" w:rsidRPr="00885824" w:rsidRDefault="00463555" w:rsidP="00885824">
            <w:pPr>
              <w:pStyle w:val="NormalTextTable"/>
            </w:pPr>
            <w:r w:rsidRPr="00885824">
              <w:t>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7FBB77" w14:textId="77777777" w:rsidR="0089668B" w:rsidRPr="00885824" w:rsidRDefault="0089668B" w:rsidP="00885824">
            <w:pPr>
              <w:pStyle w:val="NormalTextTable"/>
            </w:pPr>
            <w:r w:rsidRPr="00885824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479F6A" w14:textId="39E6AC28" w:rsidR="0089668B" w:rsidRPr="00885824" w:rsidRDefault="00DE0C72" w:rsidP="00885824">
            <w:pPr>
              <w:pStyle w:val="NormalTextTable"/>
            </w:pPr>
            <w:r w:rsidRPr="00885824">
              <w:t>Journeymeetings</w:t>
            </w:r>
            <w:r w:rsidR="0089668B" w:rsidRPr="00885824">
              <w:t xml:space="preserve"> container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BBA7E3" w14:textId="56AE0ED2" w:rsidR="0089668B" w:rsidRPr="00885824" w:rsidRDefault="0089668B" w:rsidP="00885824">
            <w:pPr>
              <w:pStyle w:val="NormalTextTable"/>
            </w:pPr>
          </w:p>
        </w:tc>
      </w:tr>
      <w:tr w:rsidR="00687006" w:rsidRPr="00885824" w14:paraId="1F4165FA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45059B" w14:textId="69815FAE" w:rsidR="0089668B" w:rsidRPr="00885824" w:rsidRDefault="00DE0C72" w:rsidP="00885824">
            <w:pPr>
              <w:pStyle w:val="NormalTextTable"/>
            </w:pPr>
            <w:r w:rsidRPr="00885824">
              <w:t>journeyMeetings</w:t>
            </w:r>
            <w:r w:rsidR="0089668B" w:rsidRPr="00885824">
              <w:t>/</w:t>
            </w:r>
            <w:r w:rsidRPr="00885824">
              <w:t>JourneyMeeting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F4BE08" w14:textId="77777777" w:rsidR="0089668B" w:rsidRPr="00885824" w:rsidRDefault="0089668B" w:rsidP="00885824">
            <w:pPr>
              <w:pStyle w:val="NormalTextTable"/>
            </w:pPr>
            <w:r w:rsidRPr="00885824"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2B37FB" w14:textId="77777777" w:rsidR="0089668B" w:rsidRPr="00885824" w:rsidRDefault="0089668B" w:rsidP="00885824">
            <w:pPr>
              <w:pStyle w:val="NormalTextTable"/>
            </w:pPr>
            <w:r w:rsidRPr="00885824">
              <w:t>1..n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0F9AC8" w14:textId="50C97590" w:rsidR="0089668B" w:rsidRPr="00885824" w:rsidRDefault="00463555" w:rsidP="00885824">
            <w:pPr>
              <w:pStyle w:val="NormalTextTable"/>
            </w:pPr>
            <w:r w:rsidRPr="00885824">
              <w:t>journeyMeeting events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B1DB94" w14:textId="77777777" w:rsidR="0089668B" w:rsidRPr="00885824" w:rsidRDefault="0089668B" w:rsidP="00885824">
            <w:pPr>
              <w:pStyle w:val="NormalTextTable"/>
            </w:pPr>
          </w:p>
        </w:tc>
      </w:tr>
      <w:tr w:rsidR="00687006" w:rsidRPr="00885824" w14:paraId="3166CF6C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F1FDEB" w14:textId="7B620585" w:rsidR="0089668B" w:rsidRPr="00885824" w:rsidRDefault="00463555" w:rsidP="00885824">
            <w:pPr>
              <w:pStyle w:val="NormalTextTable"/>
            </w:pPr>
            <w:r w:rsidRPr="00885824">
              <w:t>JourneyMeeting</w:t>
            </w:r>
            <w:r w:rsidR="0089668B" w:rsidRPr="00885824">
              <w:t>/@id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A6DF8A" w14:textId="77777777" w:rsidR="0089668B" w:rsidRPr="00885824" w:rsidRDefault="0089668B" w:rsidP="00885824">
            <w:pPr>
              <w:pStyle w:val="NormalTextTable"/>
            </w:pPr>
            <w:r w:rsidRPr="00885824"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DA6954" w14:textId="77777777" w:rsidR="0089668B" w:rsidRPr="00885824" w:rsidRDefault="0089668B" w:rsidP="00885824">
            <w:pPr>
              <w:pStyle w:val="NormalTextTable"/>
            </w:pPr>
            <w:r w:rsidRPr="00885824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079E33" w14:textId="77777777" w:rsidR="0089668B" w:rsidRPr="00885824" w:rsidRDefault="0089668B" w:rsidP="00885824">
            <w:pPr>
              <w:pStyle w:val="NormalTextTable"/>
            </w:pPr>
            <w:r w:rsidRPr="00885824">
              <w:t>Start 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4CC679" w14:textId="06315FB2" w:rsidR="0089668B" w:rsidRPr="00885824" w:rsidRDefault="0002326B" w:rsidP="00885824">
            <w:pPr>
              <w:pStyle w:val="NormalTextTable"/>
            </w:pPr>
            <w:r w:rsidRPr="00885824">
              <w:t>vehicleJourneyFrom+vehicleJourneyTo</w:t>
            </w:r>
            <w:r w:rsidR="0089668B" w:rsidRPr="00885824">
              <w:t>???</w:t>
            </w:r>
            <w:r w:rsidR="00006B7E" w:rsidRPr="00885824">
              <w:t xml:space="preserve"> + </w:t>
            </w:r>
          </w:p>
        </w:tc>
      </w:tr>
      <w:tr w:rsidR="00687006" w:rsidRPr="00885824" w14:paraId="674C46BE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30364E" w14:textId="7A7AB181" w:rsidR="0089668B" w:rsidRPr="00885824" w:rsidRDefault="00463555" w:rsidP="00885824">
            <w:pPr>
              <w:pStyle w:val="NormalTextTable"/>
            </w:pPr>
            <w:r w:rsidRPr="00885824">
              <w:t>JourneyMeeting</w:t>
            </w:r>
            <w:r w:rsidR="0089668B" w:rsidRPr="00885824">
              <w:t>/@version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A02088" w14:textId="77777777" w:rsidR="0089668B" w:rsidRPr="00885824" w:rsidRDefault="0089668B" w:rsidP="00885824">
            <w:pPr>
              <w:pStyle w:val="NormalTextTable"/>
            </w:pPr>
            <w:r w:rsidRPr="00885824"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0CE535" w14:textId="77777777" w:rsidR="0089668B" w:rsidRPr="00885824" w:rsidRDefault="0089668B" w:rsidP="00885824">
            <w:pPr>
              <w:pStyle w:val="NormalTextTable"/>
            </w:pPr>
            <w:r w:rsidRPr="00885824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C2205B" w14:textId="77777777" w:rsidR="0089668B" w:rsidRPr="00885824" w:rsidRDefault="0089668B" w:rsidP="00885824">
            <w:pPr>
              <w:pStyle w:val="NormalTextTable"/>
            </w:pPr>
            <w:r w:rsidRPr="00885824">
              <w:t>Frame 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6037DF" w14:textId="77777777" w:rsidR="0089668B" w:rsidRPr="00885824" w:rsidRDefault="0089668B" w:rsidP="00885824">
            <w:pPr>
              <w:pStyle w:val="NormalTextTable"/>
            </w:pPr>
            <w:r w:rsidRPr="00885824">
              <w:t>Numeric default any?</w:t>
            </w:r>
          </w:p>
        </w:tc>
      </w:tr>
      <w:tr w:rsidR="00687006" w:rsidRPr="00885824" w14:paraId="5929C2F2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42D3F7" w14:textId="0F65C3D3" w:rsidR="0089668B" w:rsidRPr="00885824" w:rsidRDefault="00687006" w:rsidP="00885824">
            <w:pPr>
              <w:pStyle w:val="NormalTextTable"/>
            </w:pPr>
            <w:r w:rsidRPr="00885824">
              <w:t>JourneyMeeting</w:t>
            </w:r>
            <w:r w:rsidR="0089668B" w:rsidRPr="00885824">
              <w:t>/</w:t>
            </w:r>
            <w:r w:rsidRPr="00885824">
              <w:t>FromJourneyRef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CAAEFB" w14:textId="77777777" w:rsidR="0089668B" w:rsidRPr="00885824" w:rsidRDefault="0089668B" w:rsidP="00885824">
            <w:pPr>
              <w:pStyle w:val="NormalTextTable"/>
            </w:pPr>
            <w:r w:rsidRPr="00885824"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A79D96" w14:textId="77777777" w:rsidR="0089668B" w:rsidRPr="00885824" w:rsidRDefault="0089668B" w:rsidP="00885824">
            <w:pPr>
              <w:pStyle w:val="NormalTextTable"/>
            </w:pPr>
            <w:r w:rsidRPr="00885824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556B7E" w14:textId="48EC5088" w:rsidR="0089668B" w:rsidRPr="00885824" w:rsidRDefault="0089668B" w:rsidP="00885824">
            <w:pPr>
              <w:pStyle w:val="NormalTextTable"/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099F1C" w14:textId="6CE9501D" w:rsidR="0089668B" w:rsidRPr="00885824" w:rsidRDefault="00B36A55" w:rsidP="00885824">
            <w:pPr>
              <w:pStyle w:val="NormalTextTable"/>
            </w:pPr>
            <w:r>
              <w:t>From Journey</w:t>
            </w:r>
          </w:p>
        </w:tc>
      </w:tr>
      <w:tr w:rsidR="00885824" w:rsidRPr="00885824" w14:paraId="61A29669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228AC96" w14:textId="4382452B" w:rsidR="0089668B" w:rsidRPr="00885824" w:rsidRDefault="00687006" w:rsidP="00885824">
            <w:pPr>
              <w:pStyle w:val="NormalTextTable"/>
            </w:pPr>
            <w:r w:rsidRPr="00885824">
              <w:t>JourneyMeeting</w:t>
            </w:r>
            <w:r w:rsidR="0089668B" w:rsidRPr="00885824">
              <w:t>/</w:t>
            </w:r>
            <w:r w:rsidR="00885824" w:rsidRPr="00885824">
              <w:t>ToJourneyRef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D71B4D5" w14:textId="29C451E5" w:rsidR="0089668B" w:rsidRPr="00885824" w:rsidRDefault="00885824" w:rsidP="00885824">
            <w:pPr>
              <w:pStyle w:val="NormalTextTable"/>
            </w:pPr>
            <w:r w:rsidRPr="00885824"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E332E03" w14:textId="20A69494" w:rsidR="0089668B" w:rsidRPr="00885824" w:rsidRDefault="00885824" w:rsidP="00885824">
            <w:pPr>
              <w:pStyle w:val="NormalTextTable"/>
            </w:pPr>
            <w:r w:rsidRPr="00885824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C7912BD" w14:textId="77777777" w:rsidR="0089668B" w:rsidRPr="00885824" w:rsidRDefault="0089668B" w:rsidP="00885824">
            <w:pPr>
              <w:pStyle w:val="NormalTextTable"/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BD0BB00" w14:textId="57E5584F" w:rsidR="0089668B" w:rsidRPr="00885824" w:rsidRDefault="00B36A55" w:rsidP="00885824">
            <w:pPr>
              <w:pStyle w:val="NormalTextTable"/>
            </w:pPr>
            <w:r>
              <w:t>To journey</w:t>
            </w:r>
          </w:p>
        </w:tc>
      </w:tr>
      <w:tr w:rsidR="00885824" w:rsidRPr="00885824" w14:paraId="4549AA06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AD1FE0A" w14:textId="77FD46B7" w:rsidR="00885824" w:rsidRPr="00885824" w:rsidRDefault="00885824" w:rsidP="00885824">
            <w:pPr>
              <w:pStyle w:val="NormalTextTable"/>
            </w:pPr>
            <w:r w:rsidRPr="00885824">
              <w:t>JourneyMeeting/</w:t>
            </w:r>
            <w:r w:rsidRPr="00885824">
              <w:t>Reason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50BA277" w14:textId="6B867796" w:rsidR="00885824" w:rsidRPr="00885824" w:rsidRDefault="00885824" w:rsidP="00885824">
            <w:pPr>
              <w:pStyle w:val="NormalTextTable"/>
            </w:pPr>
            <w:r w:rsidRPr="00885824"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A64B174" w14:textId="319EB893" w:rsidR="00885824" w:rsidRPr="00885824" w:rsidRDefault="00885824" w:rsidP="00885824">
            <w:pPr>
              <w:pStyle w:val="NormalTextTable"/>
            </w:pPr>
            <w:r w:rsidRPr="00885824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3F8A3A7" w14:textId="77777777" w:rsidR="00885824" w:rsidRPr="00885824" w:rsidRDefault="00885824" w:rsidP="00885824">
            <w:pPr>
              <w:pStyle w:val="NormalTextTable"/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4AB28D1" w14:textId="27F30D8A" w:rsidR="00885824" w:rsidRPr="00885824" w:rsidRDefault="00B36A55" w:rsidP="00885824">
            <w:pPr>
              <w:pStyle w:val="NormalTextTable"/>
            </w:pPr>
            <w:r>
              <w:t>R</w:t>
            </w:r>
            <w:r w:rsidR="00885824">
              <w:t>eason</w:t>
            </w:r>
            <w:r>
              <w:t xml:space="preserve"> for such a meeting</w:t>
            </w:r>
          </w:p>
        </w:tc>
      </w:tr>
    </w:tbl>
    <w:p w14:paraId="618E2D64" w14:textId="501F225A" w:rsidR="00C839B6" w:rsidRPr="005E7581" w:rsidRDefault="00C839B6" w:rsidP="00C839B6">
      <w:pPr>
        <w:spacing w:before="100" w:beforeAutospacing="1" w:after="100" w:afterAutospacing="1" w:line="300" w:lineRule="atLeast"/>
        <w:jc w:val="lef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</w:pPr>
      <w:r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1</w:t>
      </w:r>
      <w:r w:rsidR="00D210B6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4</w:t>
      </w:r>
      <w:r w:rsidRPr="005E7581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 xml:space="preserve">. </w:t>
      </w:r>
      <w:proofErr w:type="spellStart"/>
      <w:r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journey</w:t>
      </w:r>
      <w:r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Interchanges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9"/>
        <w:gridCol w:w="586"/>
        <w:gridCol w:w="947"/>
        <w:gridCol w:w="2511"/>
        <w:gridCol w:w="1620"/>
      </w:tblGrid>
      <w:tr w:rsidR="00C839B6" w:rsidRPr="00EC62EF" w14:paraId="2CD80514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703490" w14:textId="77777777" w:rsidR="00C839B6" w:rsidRPr="00EC62EF" w:rsidRDefault="00C839B6" w:rsidP="00511EBB">
            <w:pPr>
              <w:pStyle w:val="HeadingTable"/>
              <w:rPr>
                <w:rFonts w:cstheme="minorHAnsi"/>
                <w:lang w:eastAsia="en-GB"/>
              </w:rPr>
            </w:pPr>
            <w:r w:rsidRPr="00EC62EF">
              <w:rPr>
                <w:rFonts w:cstheme="minorHAnsi"/>
                <w:lang w:eastAsia="en-GB"/>
              </w:rPr>
              <w:t>Element Path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9D4CFB" w14:textId="77777777" w:rsidR="00C839B6" w:rsidRPr="00EC62EF" w:rsidRDefault="00C839B6" w:rsidP="00511EBB">
            <w:pPr>
              <w:pStyle w:val="HeadingTable"/>
              <w:rPr>
                <w:rFonts w:cstheme="minorHAnsi"/>
                <w:lang w:eastAsia="en-GB"/>
              </w:rPr>
            </w:pPr>
            <w:r w:rsidRPr="00EC62EF">
              <w:rPr>
                <w:rFonts w:cstheme="minorHAnsi"/>
                <w:lang w:eastAsia="en-GB"/>
              </w:rPr>
              <w:t>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9F1CC3" w14:textId="77777777" w:rsidR="00C839B6" w:rsidRPr="00EC62EF" w:rsidRDefault="00C839B6" w:rsidP="00511EBB">
            <w:pPr>
              <w:pStyle w:val="HeadingTable"/>
              <w:rPr>
                <w:rFonts w:cstheme="minorHAnsi"/>
                <w:lang w:eastAsia="en-GB"/>
              </w:rPr>
            </w:pPr>
            <w:r w:rsidRPr="00EC62EF">
              <w:rPr>
                <w:rFonts w:cstheme="minorHAnsi"/>
                <w:lang w:eastAsia="en-GB"/>
              </w:rPr>
              <w:t>Cardinality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1F4E0B" w14:textId="77777777" w:rsidR="00C839B6" w:rsidRPr="00EC62EF" w:rsidRDefault="00C839B6" w:rsidP="00511EBB">
            <w:pPr>
              <w:pStyle w:val="HeadingTable"/>
              <w:rPr>
                <w:rFonts w:cstheme="minorHAnsi"/>
                <w:lang w:eastAsia="en-GB"/>
              </w:rPr>
            </w:pPr>
            <w:r w:rsidRPr="00EC62EF">
              <w:rPr>
                <w:rFonts w:cstheme="minorHAnsi"/>
                <w:lang w:eastAsia="en-GB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01B060" w14:textId="77777777" w:rsidR="00C839B6" w:rsidRPr="00EC62EF" w:rsidRDefault="00C839B6" w:rsidP="00511EBB">
            <w:pPr>
              <w:pStyle w:val="HeadingTable"/>
              <w:rPr>
                <w:rFonts w:cstheme="minorHAnsi"/>
                <w:lang w:eastAsia="en-GB"/>
              </w:rPr>
            </w:pPr>
            <w:r w:rsidRPr="00EC62EF">
              <w:rPr>
                <w:rFonts w:cstheme="minorHAnsi"/>
                <w:lang w:eastAsia="en-GB"/>
              </w:rPr>
              <w:t>Example / Comment</w:t>
            </w:r>
          </w:p>
        </w:tc>
      </w:tr>
      <w:tr w:rsidR="00C839B6" w:rsidRPr="00EC62EF" w14:paraId="6A760468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479E90" w14:textId="78661FD1" w:rsidR="00C839B6" w:rsidRPr="00EC62EF" w:rsidRDefault="00C839B6" w:rsidP="00511EBB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EC62EF">
              <w:rPr>
                <w:rFonts w:cstheme="minorHAnsi"/>
                <w:lang w:eastAsia="en-GB"/>
              </w:rPr>
              <w:t>TimetableFrame/</w:t>
            </w:r>
            <w:proofErr w:type="spellStart"/>
            <w:r w:rsidR="00C01B87" w:rsidRPr="00EC62EF">
              <w:rPr>
                <w:rFonts w:cstheme="minorHAnsi"/>
                <w:lang w:val="en-GB" w:eastAsia="en-GB"/>
              </w:rPr>
              <w:t>journeyInterchanges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9AF366" w14:textId="71DCBB69" w:rsidR="00C839B6" w:rsidRPr="00EC62EF" w:rsidRDefault="00C01B87" w:rsidP="00511EBB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EC62EF">
              <w:rPr>
                <w:rFonts w:cstheme="minorHAnsi"/>
                <w:sz w:val="24"/>
                <w:szCs w:val="24"/>
                <w:lang w:eastAsia="en-GB"/>
              </w:rPr>
              <w:t>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7857E9" w14:textId="77777777" w:rsidR="00C839B6" w:rsidRPr="00EC62EF" w:rsidRDefault="00C839B6" w:rsidP="00511EBB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EC62EF">
              <w:rPr>
                <w:rFonts w:cstheme="minorHAnsi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D166E7" w14:textId="007453F3" w:rsidR="00C839B6" w:rsidRPr="00EC62EF" w:rsidRDefault="00C01B87" w:rsidP="00511EBB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EC62EF">
              <w:rPr>
                <w:rFonts w:cstheme="minorHAnsi"/>
                <w:sz w:val="24"/>
                <w:szCs w:val="24"/>
                <w:lang w:val="en-GB" w:eastAsia="en-GB"/>
              </w:rPr>
              <w:t>J</w:t>
            </w:r>
            <w:r w:rsidRPr="00EC62EF">
              <w:rPr>
                <w:rFonts w:cstheme="minorHAnsi"/>
                <w:sz w:val="24"/>
                <w:szCs w:val="24"/>
                <w:lang w:val="en-GB" w:eastAsia="en-GB"/>
              </w:rPr>
              <w:t>ourney</w:t>
            </w:r>
            <w:r w:rsidRPr="00EC62EF">
              <w:rPr>
                <w:rFonts w:cstheme="minorHAnsi"/>
                <w:sz w:val="24"/>
                <w:szCs w:val="24"/>
                <w:lang w:val="en-GB" w:eastAsia="en-GB"/>
              </w:rPr>
              <w:t xml:space="preserve"> i</w:t>
            </w:r>
            <w:r w:rsidRPr="00EC62EF">
              <w:rPr>
                <w:rFonts w:cstheme="minorHAnsi"/>
                <w:sz w:val="24"/>
                <w:szCs w:val="24"/>
                <w:lang w:val="en-GB" w:eastAsia="en-GB"/>
              </w:rPr>
              <w:t>nterchanges</w:t>
            </w:r>
            <w:r w:rsidRPr="00EC62EF">
              <w:rPr>
                <w:rFonts w:cstheme="minorHAnsi"/>
                <w:sz w:val="24"/>
                <w:szCs w:val="24"/>
                <w:lang w:val="en-GB" w:eastAsia="en-GB"/>
              </w:rPr>
              <w:t xml:space="preserve"> </w:t>
            </w:r>
            <w:r w:rsidR="00C839B6" w:rsidRPr="00EC62EF">
              <w:rPr>
                <w:rFonts w:cstheme="minorHAnsi"/>
                <w:sz w:val="24"/>
                <w:szCs w:val="24"/>
                <w:lang w:eastAsia="en-GB"/>
              </w:rPr>
              <w:t>container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657CEA" w14:textId="3C0E9FFF" w:rsidR="00C839B6" w:rsidRPr="00EC62EF" w:rsidRDefault="00C839B6" w:rsidP="00511EBB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</w:p>
        </w:tc>
      </w:tr>
      <w:tr w:rsidR="00C839B6" w:rsidRPr="00EC62EF" w14:paraId="1A514F65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93FD18" w14:textId="202039CB" w:rsidR="00C839B6" w:rsidRPr="00EC62EF" w:rsidRDefault="00C01B87" w:rsidP="00511EBB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proofErr w:type="spellStart"/>
            <w:r w:rsidRPr="00EC62EF">
              <w:rPr>
                <w:rFonts w:cstheme="minorHAnsi"/>
                <w:lang w:val="en-GB" w:eastAsia="en-GB"/>
              </w:rPr>
              <w:t>journeyInterchanges</w:t>
            </w:r>
            <w:proofErr w:type="spellEnd"/>
            <w:r w:rsidR="00C839B6" w:rsidRPr="00EC62EF">
              <w:rPr>
                <w:rFonts w:cstheme="minorHAnsi"/>
                <w:lang w:eastAsia="en-GB"/>
              </w:rPr>
              <w:t>/</w:t>
            </w:r>
            <w:proofErr w:type="spellStart"/>
            <w:r w:rsidR="00091B33" w:rsidRPr="00EC62EF">
              <w:rPr>
                <w:rFonts w:cstheme="minorHAnsi"/>
                <w:lang w:val="en-GB" w:eastAsia="en-GB"/>
              </w:rPr>
              <w:t>ServiceJourneyInterchange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617076" w14:textId="77777777" w:rsidR="00C839B6" w:rsidRPr="00EC62EF" w:rsidRDefault="00C839B6" w:rsidP="00511EBB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EC62EF">
              <w:rPr>
                <w:rFonts w:cstheme="minorHAnsi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244A8B" w14:textId="77777777" w:rsidR="00C839B6" w:rsidRPr="00EC62EF" w:rsidRDefault="00C839B6" w:rsidP="00511EBB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EC62EF">
              <w:rPr>
                <w:rFonts w:cstheme="minorHAnsi"/>
                <w:sz w:val="24"/>
                <w:szCs w:val="24"/>
                <w:lang w:eastAsia="en-GB"/>
              </w:rPr>
              <w:t>1..n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4C6AA5" w14:textId="53F2C271" w:rsidR="00C839B6" w:rsidRPr="00EC62EF" w:rsidRDefault="00091B33" w:rsidP="00511EBB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proofErr w:type="spellStart"/>
            <w:r w:rsidRPr="00EC62EF">
              <w:rPr>
                <w:rFonts w:cstheme="minorHAnsi"/>
                <w:sz w:val="24"/>
                <w:szCs w:val="24"/>
                <w:lang w:val="en-GB" w:eastAsia="en-GB"/>
              </w:rPr>
              <w:t>ServiceJourneyInterchange</w:t>
            </w:r>
            <w:r w:rsidRPr="00EC62EF">
              <w:rPr>
                <w:rFonts w:cstheme="minorHAnsi"/>
                <w:sz w:val="24"/>
                <w:szCs w:val="24"/>
                <w:lang w:val="en-GB" w:eastAsia="en-GB"/>
              </w:rPr>
              <w:t>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A425F8" w14:textId="77777777" w:rsidR="00C839B6" w:rsidRPr="00EC62EF" w:rsidRDefault="00C839B6" w:rsidP="00511EBB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</w:p>
        </w:tc>
      </w:tr>
      <w:tr w:rsidR="00C839B6" w:rsidRPr="00EC62EF" w14:paraId="41589634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5FA74A" w14:textId="00DFA04C" w:rsidR="00C839B6" w:rsidRPr="00EC62EF" w:rsidRDefault="00091B33" w:rsidP="00511EBB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proofErr w:type="spellStart"/>
            <w:r w:rsidRPr="00EC62EF">
              <w:rPr>
                <w:rFonts w:cstheme="minorHAnsi"/>
                <w:lang w:val="en-GB" w:eastAsia="en-GB"/>
              </w:rPr>
              <w:t>ServiceJourneyInterchange</w:t>
            </w:r>
            <w:proofErr w:type="spellEnd"/>
            <w:r w:rsidR="00C839B6" w:rsidRPr="00EC62EF">
              <w:rPr>
                <w:rFonts w:cstheme="minorHAnsi"/>
                <w:lang w:eastAsia="en-GB"/>
              </w:rPr>
              <w:t>/@id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A1944E" w14:textId="77777777" w:rsidR="00C839B6" w:rsidRPr="00EC62EF" w:rsidRDefault="00C839B6" w:rsidP="00511EBB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EC62EF">
              <w:rPr>
                <w:rFonts w:cstheme="minorHAnsi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C346AF" w14:textId="77777777" w:rsidR="00C839B6" w:rsidRPr="00EC62EF" w:rsidRDefault="00C839B6" w:rsidP="00511EBB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EC62EF">
              <w:rPr>
                <w:rFonts w:cstheme="minorHAnsi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7B72F3" w14:textId="77777777" w:rsidR="00C839B6" w:rsidRPr="00EC62EF" w:rsidRDefault="00C839B6" w:rsidP="00511EBB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EC62EF">
              <w:rPr>
                <w:rFonts w:cstheme="minorHAnsi"/>
                <w:sz w:val="24"/>
                <w:szCs w:val="24"/>
                <w:lang w:eastAsia="en-GB"/>
              </w:rPr>
              <w:t>Start 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F5CA25" w14:textId="77777777" w:rsidR="00C839B6" w:rsidRPr="00EC62EF" w:rsidRDefault="00C839B6" w:rsidP="00511EBB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EC62EF">
              <w:rPr>
                <w:rFonts w:cstheme="minorHAnsi"/>
                <w:sz w:val="24"/>
                <w:szCs w:val="24"/>
                <w:lang w:eastAsia="en-GB"/>
              </w:rPr>
              <w:t>UniquetrainID</w:t>
            </w:r>
            <w:r w:rsidRPr="00EC62EF">
              <w:rPr>
                <w:rFonts w:cstheme="minorHAnsi"/>
                <w:color w:val="FF0000"/>
                <w:sz w:val="24"/>
                <w:szCs w:val="24"/>
                <w:lang w:eastAsia="en-GB"/>
              </w:rPr>
              <w:t>???</w:t>
            </w:r>
          </w:p>
        </w:tc>
      </w:tr>
      <w:tr w:rsidR="00C839B6" w:rsidRPr="00EC62EF" w14:paraId="3451F984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871B88" w14:textId="77777777" w:rsidR="00C839B6" w:rsidRPr="00EC62EF" w:rsidRDefault="00C839B6" w:rsidP="00511EBB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EC62EF">
              <w:rPr>
                <w:rFonts w:cstheme="minorHAnsi"/>
                <w:lang w:eastAsia="en-GB"/>
              </w:rPr>
              <w:t>trainNumbers /@version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383E06" w14:textId="77777777" w:rsidR="00C839B6" w:rsidRPr="00EC62EF" w:rsidRDefault="00C839B6" w:rsidP="00511EBB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EC62EF">
              <w:rPr>
                <w:rFonts w:cstheme="minorHAnsi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B02B59" w14:textId="77777777" w:rsidR="00C839B6" w:rsidRPr="00EC62EF" w:rsidRDefault="00C839B6" w:rsidP="00511EBB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EC62EF">
              <w:rPr>
                <w:rFonts w:cstheme="minorHAnsi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7BAD88" w14:textId="77777777" w:rsidR="00C839B6" w:rsidRPr="00EC62EF" w:rsidRDefault="00C839B6" w:rsidP="00511EBB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EC62EF">
              <w:rPr>
                <w:rFonts w:cstheme="minorHAnsi"/>
                <w:sz w:val="24"/>
                <w:szCs w:val="24"/>
                <w:lang w:val="en-GB" w:eastAsia="en-GB"/>
              </w:rPr>
              <w:t>Frame 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BCF6B9" w14:textId="77777777" w:rsidR="00C839B6" w:rsidRPr="00EC62EF" w:rsidRDefault="00C839B6" w:rsidP="00511EBB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EC62EF">
              <w:rPr>
                <w:rFonts w:cstheme="minorHAnsi"/>
              </w:rPr>
              <w:t xml:space="preserve">Numeric default </w:t>
            </w:r>
            <w:r w:rsidRPr="00EC62EF">
              <w:rPr>
                <w:rFonts w:cstheme="minorHAnsi"/>
                <w:color w:val="FF0000"/>
              </w:rPr>
              <w:t>any?</w:t>
            </w:r>
          </w:p>
        </w:tc>
      </w:tr>
      <w:tr w:rsidR="00C839B6" w:rsidRPr="00EC62EF" w14:paraId="7B1223DE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DDFC6B" w14:textId="77777777" w:rsidR="00C839B6" w:rsidRPr="00EC62EF" w:rsidRDefault="00C839B6" w:rsidP="00511EBB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EC62EF">
              <w:rPr>
                <w:rFonts w:cstheme="minorHAnsi"/>
                <w:lang w:eastAsia="en-GB"/>
              </w:rPr>
              <w:t>trainNumbers/</w:t>
            </w:r>
            <w:proofErr w:type="spellStart"/>
            <w:r w:rsidRPr="00EC62EF">
              <w:rPr>
                <w:rFonts w:cstheme="minorHAnsi"/>
                <w:lang w:val="en-GB" w:eastAsia="en-GB"/>
              </w:rPr>
              <w:t>ForAdvertisement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2968F1" w14:textId="77777777" w:rsidR="00C839B6" w:rsidRPr="00EC62EF" w:rsidRDefault="00C839B6" w:rsidP="00511EBB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EC62EF">
              <w:rPr>
                <w:rFonts w:cstheme="minorHAnsi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ABB7C0" w14:textId="77777777" w:rsidR="00C839B6" w:rsidRPr="00EC62EF" w:rsidRDefault="00C839B6" w:rsidP="00511EBB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EC62EF">
              <w:rPr>
                <w:rFonts w:cstheme="minorHAnsi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B4FE32" w14:textId="77777777" w:rsidR="00C839B6" w:rsidRPr="00EC62EF" w:rsidRDefault="00C839B6" w:rsidP="00511EBB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EC62EF">
              <w:rPr>
                <w:rFonts w:cstheme="minorHAnsi"/>
                <w:sz w:val="24"/>
                <w:szCs w:val="24"/>
                <w:lang w:eastAsia="en-GB"/>
              </w:rPr>
              <w:t>Days of operation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88758B" w14:textId="77777777" w:rsidR="00C839B6" w:rsidRPr="00EC62EF" w:rsidRDefault="00C839B6" w:rsidP="00511EBB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  <w:r w:rsidRPr="00EC62EF">
              <w:rPr>
                <w:rFonts w:cstheme="minorHAnsi"/>
                <w:sz w:val="24"/>
                <w:szCs w:val="24"/>
                <w:lang w:eastAsia="en-GB"/>
              </w:rPr>
              <w:t>Bit mask</w:t>
            </w:r>
          </w:p>
        </w:tc>
      </w:tr>
      <w:tr w:rsidR="00C839B6" w:rsidRPr="00EC62EF" w14:paraId="3AAEEDB5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1F6FBB4" w14:textId="77777777" w:rsidR="00C839B6" w:rsidRPr="00EC62EF" w:rsidRDefault="00C839B6" w:rsidP="00511EBB">
            <w:pPr>
              <w:pStyle w:val="NormalTextTable"/>
              <w:rPr>
                <w:rFonts w:cstheme="minorHAnsi"/>
                <w:lang w:eastAsia="en-GB"/>
              </w:rPr>
            </w:pPr>
            <w:r w:rsidRPr="00EC62EF">
              <w:rPr>
                <w:rFonts w:cstheme="minorHAnsi"/>
                <w:lang w:eastAsia="en-GB"/>
              </w:rPr>
              <w:t>trainNumbers/</w:t>
            </w:r>
            <w:proofErr w:type="spellStart"/>
            <w:r w:rsidRPr="00EC62EF">
              <w:rPr>
                <w:rFonts w:cstheme="minorHAnsi"/>
                <w:lang w:val="en-GB" w:eastAsia="en-GB"/>
              </w:rPr>
              <w:t>ForProduction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B22EC33" w14:textId="77777777" w:rsidR="00C839B6" w:rsidRPr="00EC62EF" w:rsidRDefault="00C839B6" w:rsidP="00511EBB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5CC4922" w14:textId="77777777" w:rsidR="00C839B6" w:rsidRPr="00EC62EF" w:rsidRDefault="00C839B6" w:rsidP="00511EBB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91E576D" w14:textId="77777777" w:rsidR="00C839B6" w:rsidRPr="00EC62EF" w:rsidRDefault="00C839B6" w:rsidP="00511EBB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C0C9B4E" w14:textId="77777777" w:rsidR="00C839B6" w:rsidRPr="00EC62EF" w:rsidRDefault="00C839B6" w:rsidP="00511EBB">
            <w:pPr>
              <w:pStyle w:val="NormalTextTable"/>
              <w:rPr>
                <w:rFonts w:cstheme="minorHAnsi"/>
                <w:sz w:val="24"/>
                <w:szCs w:val="24"/>
                <w:lang w:eastAsia="en-GB"/>
              </w:rPr>
            </w:pPr>
          </w:p>
        </w:tc>
      </w:tr>
    </w:tbl>
    <w:p w14:paraId="7FF50B2F" w14:textId="220A6687" w:rsidR="005E7581" w:rsidRPr="005E7581" w:rsidRDefault="00512CBB" w:rsidP="005E7581">
      <w:pPr>
        <w:spacing w:before="100" w:beforeAutospacing="1" w:after="100" w:afterAutospacing="1" w:line="300" w:lineRule="atLeast"/>
        <w:jc w:val="lef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</w:pPr>
      <w:r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1</w:t>
      </w:r>
      <w:r w:rsidR="00D210B6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5</w:t>
      </w:r>
      <w:r w:rsidR="005E7581" w:rsidRPr="005E7581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. Elements Explicitly Not Used in This Profile</w:t>
      </w:r>
    </w:p>
    <w:tbl>
      <w:tblPr>
        <w:tblW w:w="96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1222"/>
        <w:gridCol w:w="5811"/>
      </w:tblGrid>
      <w:tr w:rsidR="005E7581" w:rsidRPr="005E7581" w14:paraId="50BC7E89" w14:textId="77777777" w:rsidTr="000A112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BAF7B1" w14:textId="77777777" w:rsidR="005E7581" w:rsidRPr="005E7581" w:rsidRDefault="005E7581" w:rsidP="005E758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E75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Element / Area</w:t>
            </w:r>
          </w:p>
        </w:tc>
        <w:tc>
          <w:tcPr>
            <w:tcW w:w="119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BD379C" w14:textId="77777777" w:rsidR="005E7581" w:rsidRPr="005E7581" w:rsidRDefault="005E7581" w:rsidP="005E758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E75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Usage</w:t>
            </w:r>
          </w:p>
        </w:tc>
        <w:tc>
          <w:tcPr>
            <w:tcW w:w="576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0B54AE" w14:textId="77777777" w:rsidR="005E7581" w:rsidRPr="005E7581" w:rsidRDefault="005E7581" w:rsidP="005E758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E75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Comment</w:t>
            </w:r>
          </w:p>
        </w:tc>
      </w:tr>
      <w:tr w:rsidR="005E7581" w:rsidRPr="005E7581" w14:paraId="64E043BA" w14:textId="77777777" w:rsidTr="000A112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4F3A1D" w14:textId="77777777" w:rsidR="005E7581" w:rsidRPr="005E7581" w:rsidRDefault="005E7581" w:rsidP="005E7581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Fare elements</w:t>
            </w:r>
          </w:p>
        </w:tc>
        <w:tc>
          <w:tcPr>
            <w:tcW w:w="119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755D66" w14:textId="77777777" w:rsidR="005E7581" w:rsidRPr="005E7581" w:rsidRDefault="005E7581" w:rsidP="005E7581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X</w:t>
            </w:r>
          </w:p>
        </w:tc>
        <w:tc>
          <w:tcPr>
            <w:tcW w:w="576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8CFD5A" w14:textId="77777777" w:rsidR="005E7581" w:rsidRPr="005E7581" w:rsidRDefault="005E7581" w:rsidP="005E7581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part of TSDUPD</w:t>
            </w:r>
          </w:p>
        </w:tc>
      </w:tr>
      <w:tr w:rsidR="005E7581" w:rsidRPr="005E7581" w14:paraId="35C76936" w14:textId="77777777" w:rsidTr="000A112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933534" w14:textId="77777777" w:rsidR="005E7581" w:rsidRPr="005E7581" w:rsidRDefault="005E7581" w:rsidP="005E7581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</w:pPr>
            <w:r w:rsidRPr="005E758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  <w:lastRenderedPageBreak/>
              <w:t>Passenger accessibility</w:t>
            </w:r>
          </w:p>
        </w:tc>
        <w:tc>
          <w:tcPr>
            <w:tcW w:w="119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6CBE51" w14:textId="77777777" w:rsidR="005E7581" w:rsidRPr="005E7581" w:rsidRDefault="005E7581" w:rsidP="005E7581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</w:pPr>
            <w:r w:rsidRPr="005E758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  <w:t>X</w:t>
            </w:r>
          </w:p>
        </w:tc>
        <w:tc>
          <w:tcPr>
            <w:tcW w:w="576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CE0CA3" w14:textId="77777777" w:rsidR="005E7581" w:rsidRPr="005E7581" w:rsidRDefault="005E7581" w:rsidP="005E7581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  <w:t>Out of scope</w:t>
            </w:r>
          </w:p>
        </w:tc>
      </w:tr>
      <w:tr w:rsidR="005E7581" w:rsidRPr="005E7581" w14:paraId="551292B2" w14:textId="77777777" w:rsidTr="000A112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1C059A" w14:textId="77777777" w:rsidR="005E7581" w:rsidRPr="005E7581" w:rsidRDefault="005E7581" w:rsidP="005E7581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Alternative modes</w:t>
            </w:r>
          </w:p>
        </w:tc>
        <w:tc>
          <w:tcPr>
            <w:tcW w:w="119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0FAC47" w14:textId="77777777" w:rsidR="005E7581" w:rsidRPr="005E7581" w:rsidRDefault="005E7581" w:rsidP="005E7581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X</w:t>
            </w:r>
          </w:p>
        </w:tc>
        <w:tc>
          <w:tcPr>
            <w:tcW w:w="576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50F6A2" w14:textId="77777777" w:rsidR="005E7581" w:rsidRPr="005E7581" w:rsidRDefault="005E7581" w:rsidP="005E7581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Rail only</w:t>
            </w:r>
          </w:p>
        </w:tc>
      </w:tr>
      <w:tr w:rsidR="005E7581" w:rsidRPr="005E7581" w14:paraId="3C603421" w14:textId="77777777" w:rsidTr="000A112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929B98" w14:textId="77777777" w:rsidR="005E7581" w:rsidRPr="005E7581" w:rsidRDefault="005E7581" w:rsidP="005E7581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E75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GroupOfLines</w:t>
            </w:r>
            <w:proofErr w:type="spellEnd"/>
            <w:r w:rsidRPr="005E75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/ Routes</w:t>
            </w:r>
          </w:p>
        </w:tc>
        <w:tc>
          <w:tcPr>
            <w:tcW w:w="119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67E365" w14:textId="77777777" w:rsidR="005E7581" w:rsidRPr="005E7581" w:rsidRDefault="005E7581" w:rsidP="005E7581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X</w:t>
            </w:r>
          </w:p>
        </w:tc>
        <w:tc>
          <w:tcPr>
            <w:tcW w:w="576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8B76F9" w14:textId="77777777" w:rsidR="005E7581" w:rsidRPr="005E7581" w:rsidRDefault="005E7581" w:rsidP="005E7581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used in TAP</w:t>
            </w:r>
            <w:r w:rsidRPr="005E75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TSDUPD</w:t>
            </w:r>
          </w:p>
        </w:tc>
      </w:tr>
      <w:tr w:rsidR="005E7581" w:rsidRPr="005E7581" w14:paraId="031DCF9C" w14:textId="77777777" w:rsidTr="000A112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BCB1A0" w14:textId="77777777" w:rsidR="005E7581" w:rsidRPr="005E7581" w:rsidRDefault="005E7581" w:rsidP="005E7581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Network topology objects</w:t>
            </w:r>
          </w:p>
        </w:tc>
        <w:tc>
          <w:tcPr>
            <w:tcW w:w="119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F72695" w14:textId="77777777" w:rsidR="005E7581" w:rsidRPr="005E7581" w:rsidRDefault="005E7581" w:rsidP="005E7581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X</w:t>
            </w:r>
          </w:p>
        </w:tc>
        <w:tc>
          <w:tcPr>
            <w:tcW w:w="576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900BB3" w14:textId="77777777" w:rsidR="005E7581" w:rsidRPr="005E7581" w:rsidRDefault="005E7581" w:rsidP="005E7581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Reference only</w:t>
            </w:r>
          </w:p>
        </w:tc>
      </w:tr>
    </w:tbl>
    <w:p w14:paraId="3DED8B32" w14:textId="77777777" w:rsidR="005E7581" w:rsidRPr="005E7581" w:rsidRDefault="005E7581" w:rsidP="00F7523E"/>
    <w:p w14:paraId="7898F5A3" w14:textId="77777777" w:rsidR="00F7523E" w:rsidRPr="005E7581" w:rsidRDefault="00F7523E" w:rsidP="00F7523E"/>
    <w:p w14:paraId="1F14589E" w14:textId="77777777" w:rsidR="00F7523E" w:rsidRPr="005E7581" w:rsidRDefault="00F7523E" w:rsidP="00F7523E"/>
    <w:p w14:paraId="6A98562D" w14:textId="77777777" w:rsidR="00F7523E" w:rsidRPr="005E7581" w:rsidRDefault="00F7523E" w:rsidP="00F7523E"/>
    <w:p w14:paraId="296A1516" w14:textId="2779AFC7" w:rsidR="002B2B31" w:rsidRPr="005E7581" w:rsidRDefault="002B2B31" w:rsidP="002B2B31">
      <w:pPr>
        <w:pStyle w:val="Heading1"/>
      </w:pPr>
      <w:r w:rsidRPr="005E7581">
        <w:t xml:space="preserve">Elements used in </w:t>
      </w:r>
      <w:r>
        <w:t>TSD</w:t>
      </w:r>
      <w:r w:rsidRPr="004D1E21">
        <w:t>UPD</w:t>
      </w:r>
      <w:r w:rsidRPr="005E7581">
        <w:t>:</w:t>
      </w:r>
    </w:p>
    <w:p w14:paraId="667BB166" w14:textId="72A8BCEE" w:rsidR="009975A2" w:rsidRDefault="009975A2" w:rsidP="009975A2">
      <w:pPr>
        <w:spacing w:before="100" w:beforeAutospacing="1" w:after="100" w:afterAutospacing="1" w:line="300" w:lineRule="atLeast"/>
        <w:jc w:val="lef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</w:pPr>
      <w:r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16</w:t>
      </w:r>
      <w:r w:rsidRPr="005E7581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 xml:space="preserve">. </w:t>
      </w:r>
      <w:r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Topographic</w:t>
      </w:r>
      <w:r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 xml:space="preserve"> pl</w:t>
      </w:r>
      <w:r w:rsidRPr="006F4F77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aces</w:t>
      </w:r>
    </w:p>
    <w:p w14:paraId="39B693A8" w14:textId="77777777" w:rsidR="006665CB" w:rsidRPr="005E7581" w:rsidRDefault="006665CB" w:rsidP="006665CB">
      <w:pPr>
        <w:spacing w:before="100" w:beforeAutospacing="1" w:after="100" w:afterAutospacing="1" w:line="300" w:lineRule="atLeast"/>
        <w:jc w:val="lef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</w:pPr>
      <w:r w:rsidRPr="00C56264">
        <w:rPr>
          <w:rFonts w:ascii="Segoe UI" w:eastAsia="Times New Roman" w:hAnsi="Segoe UI" w:cs="Segoe UI"/>
          <w:b/>
          <w:bCs/>
          <w:sz w:val="36"/>
          <w:szCs w:val="36"/>
          <w:highlight w:val="yellow"/>
          <w:lang w:eastAsia="en-GB"/>
        </w:rPr>
        <w:t>Is this still necessary??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4"/>
        <w:gridCol w:w="649"/>
        <w:gridCol w:w="1057"/>
        <w:gridCol w:w="2717"/>
        <w:gridCol w:w="1826"/>
      </w:tblGrid>
      <w:tr w:rsidR="009975A2" w:rsidRPr="005E7581" w14:paraId="3C126F66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5189D2" w14:textId="77777777" w:rsidR="009975A2" w:rsidRPr="005E7581" w:rsidRDefault="009975A2" w:rsidP="00511EB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Element Path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21091D" w14:textId="77777777" w:rsidR="009975A2" w:rsidRPr="005E7581" w:rsidRDefault="009975A2" w:rsidP="00511EB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6796D7" w14:textId="77777777" w:rsidR="009975A2" w:rsidRPr="005E7581" w:rsidRDefault="009975A2" w:rsidP="00511EB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Cardinality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12B94E" w14:textId="77777777" w:rsidR="009975A2" w:rsidRPr="005E7581" w:rsidRDefault="009975A2" w:rsidP="00511EB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5BC146" w14:textId="77777777" w:rsidR="009975A2" w:rsidRPr="005E7581" w:rsidRDefault="009975A2" w:rsidP="00511EB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Example / Comment</w:t>
            </w:r>
          </w:p>
        </w:tc>
      </w:tr>
      <w:tr w:rsidR="001F49FF" w:rsidRPr="005E7581" w14:paraId="2BACA8F2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487525" w14:textId="1058344D" w:rsidR="009975A2" w:rsidRPr="005E7581" w:rsidRDefault="009975A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9975A2">
              <w:rPr>
                <w:lang w:val="en-GB" w:eastAsia="en-GB"/>
              </w:rPr>
              <w:t>SiteFrame</w:t>
            </w:r>
            <w:proofErr w:type="spellEnd"/>
            <w:r w:rsidRPr="005E7581">
              <w:rPr>
                <w:lang w:eastAsia="en-GB"/>
              </w:rPr>
              <w:t>/</w:t>
            </w:r>
            <w:proofErr w:type="spellStart"/>
            <w:r w:rsidR="008E4F7C" w:rsidRPr="008E4F7C">
              <w:rPr>
                <w:lang w:val="en-GB" w:eastAsia="en-GB"/>
              </w:rPr>
              <w:t>topographicPlaces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C2E528" w14:textId="77777777" w:rsidR="009975A2" w:rsidRPr="005E7581" w:rsidRDefault="009975A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DE0BC5" w14:textId="77777777" w:rsidR="009975A2" w:rsidRPr="005E7581" w:rsidRDefault="009975A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764F0C" w14:textId="434C24F3" w:rsidR="009975A2" w:rsidRPr="005E7581" w:rsidRDefault="001F49FF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>Topographic places</w:t>
            </w:r>
            <w:r w:rsidR="009975A2" w:rsidRPr="00C01B87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r w:rsidR="009975A2"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container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C347F7" w14:textId="77777777" w:rsidR="009975A2" w:rsidRPr="005E7581" w:rsidRDefault="009975A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1F49FF" w:rsidRPr="005E7581" w14:paraId="0BE7DF5B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DA1A11" w14:textId="176D0597" w:rsidR="009975A2" w:rsidRPr="005E7581" w:rsidRDefault="001F49FF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8E4F7C">
              <w:rPr>
                <w:lang w:val="en-GB" w:eastAsia="en-GB"/>
              </w:rPr>
              <w:t>topographicPlaces</w:t>
            </w:r>
            <w:proofErr w:type="spellEnd"/>
            <w:r w:rsidR="009975A2" w:rsidRPr="005E7581">
              <w:rPr>
                <w:lang w:eastAsia="en-GB"/>
              </w:rPr>
              <w:t>/</w:t>
            </w:r>
            <w:r w:rsidR="009975A2" w:rsidRPr="00091B33">
              <w:rPr>
                <w:rFonts w:ascii="Consolas" w:hAnsi="Consolas" w:cs="Consolas"/>
                <w:color w:val="800000"/>
                <w:sz w:val="20"/>
                <w:szCs w:val="20"/>
                <w:highlight w:val="white"/>
                <w:lang w:val="en-GB"/>
              </w:rPr>
              <w:t xml:space="preserve"> </w:t>
            </w:r>
            <w:proofErr w:type="spellStart"/>
            <w:r w:rsidRPr="001F49FF">
              <w:rPr>
                <w:lang w:val="en-GB" w:eastAsia="en-GB"/>
              </w:rPr>
              <w:t>TopographicPlace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26C2F5" w14:textId="77777777" w:rsidR="009975A2" w:rsidRPr="005E7581" w:rsidRDefault="009975A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122777" w14:textId="77777777" w:rsidR="009975A2" w:rsidRPr="005E7581" w:rsidRDefault="009975A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1..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80E0BC" w14:textId="11DC62BF" w:rsidR="009975A2" w:rsidRPr="005E7581" w:rsidRDefault="001F49FF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>Topographic place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3A8AB4" w14:textId="77777777" w:rsidR="009975A2" w:rsidRPr="005E7581" w:rsidRDefault="009975A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1F49FF" w:rsidRPr="005E7581" w14:paraId="54B5BDE8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704FDE" w14:textId="07B2D9E6" w:rsidR="009975A2" w:rsidRPr="005E7581" w:rsidRDefault="001F49FF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F49FF">
              <w:rPr>
                <w:lang w:val="en-GB" w:eastAsia="en-GB"/>
              </w:rPr>
              <w:t>TopographicPlace</w:t>
            </w:r>
            <w:proofErr w:type="spellEnd"/>
            <w:r w:rsidR="009975A2" w:rsidRPr="005E7581">
              <w:rPr>
                <w:lang w:eastAsia="en-GB"/>
              </w:rPr>
              <w:t>/</w:t>
            </w:r>
            <w:r w:rsidR="009975A2">
              <w:rPr>
                <w:lang w:eastAsia="en-GB"/>
              </w:rPr>
              <w:t>@id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B4DF20" w14:textId="77777777" w:rsidR="009975A2" w:rsidRPr="005E7581" w:rsidRDefault="009975A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E0A28B" w14:textId="77777777" w:rsidR="009975A2" w:rsidRPr="005E7581" w:rsidRDefault="009975A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C8991E" w14:textId="7A9E7E7D" w:rsidR="009975A2" w:rsidRPr="005E7581" w:rsidRDefault="009975A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A6FFF2" w14:textId="2D67825D" w:rsidR="009975A2" w:rsidRPr="005E7581" w:rsidRDefault="009975A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89668B">
              <w:rPr>
                <w:rFonts w:ascii="Times New Roman" w:hAnsi="Times New Roman" w:cs="Times New Roman"/>
                <w:color w:val="FF0000"/>
                <w:sz w:val="24"/>
                <w:szCs w:val="24"/>
                <w:lang w:eastAsia="en-GB"/>
              </w:rPr>
              <w:t>???</w:t>
            </w:r>
          </w:p>
        </w:tc>
      </w:tr>
      <w:tr w:rsidR="001F49FF" w:rsidRPr="005E7581" w14:paraId="49602539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4342B3" w14:textId="68EC31EF" w:rsidR="009975A2" w:rsidRPr="005E7581" w:rsidRDefault="0021309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F49FF">
              <w:rPr>
                <w:lang w:val="en-GB" w:eastAsia="en-GB"/>
              </w:rPr>
              <w:t>TopographicPlace</w:t>
            </w:r>
            <w:proofErr w:type="spellEnd"/>
            <w:r w:rsidR="009975A2" w:rsidRPr="005E7581">
              <w:rPr>
                <w:lang w:eastAsia="en-GB"/>
              </w:rPr>
              <w:t>/</w:t>
            </w:r>
            <w:r w:rsidR="009975A2">
              <w:rPr>
                <w:lang w:eastAsia="en-GB"/>
              </w:rPr>
              <w:t>@version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62A990" w14:textId="77777777" w:rsidR="009975A2" w:rsidRPr="005E7581" w:rsidRDefault="009975A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0FDFAA" w14:textId="77777777" w:rsidR="009975A2" w:rsidRPr="005E7581" w:rsidRDefault="009975A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045B3D" w14:textId="77777777" w:rsidR="009975A2" w:rsidRPr="005E7581" w:rsidRDefault="009975A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8262E8">
              <w:rPr>
                <w:rFonts w:cstheme="minorHAnsi"/>
                <w:sz w:val="24"/>
                <w:szCs w:val="24"/>
                <w:lang w:val="en-GB" w:eastAsia="en-GB"/>
              </w:rPr>
              <w:t>Frame 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2D353D" w14:textId="77777777" w:rsidR="009975A2" w:rsidRPr="005E7581" w:rsidRDefault="009975A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200BBA">
              <w:t xml:space="preserve">Numeric default </w:t>
            </w:r>
            <w:r w:rsidRPr="00200BBA">
              <w:rPr>
                <w:color w:val="FF0000"/>
              </w:rPr>
              <w:t>any?</w:t>
            </w:r>
          </w:p>
        </w:tc>
      </w:tr>
      <w:tr w:rsidR="001F49FF" w:rsidRPr="005E7581" w14:paraId="6089D9FB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80E12A" w14:textId="6B8ACF2B" w:rsidR="009975A2" w:rsidRPr="005E7581" w:rsidRDefault="00D70CE3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D70CE3">
              <w:rPr>
                <w:lang w:val="en-GB" w:eastAsia="en-GB"/>
              </w:rPr>
              <w:t>Descriptor</w:t>
            </w:r>
            <w:r w:rsidR="009975A2" w:rsidRPr="005E7581">
              <w:rPr>
                <w:lang w:eastAsia="en-GB"/>
              </w:rPr>
              <w:t>/</w:t>
            </w:r>
            <w:r>
              <w:rPr>
                <w:lang w:val="en-GB" w:eastAsia="en-GB"/>
              </w:rPr>
              <w:t>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4AB97C" w14:textId="34C16B43" w:rsidR="009975A2" w:rsidRPr="005E7581" w:rsidRDefault="00D70CE3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BAB0D8" w14:textId="77777777" w:rsidR="009975A2" w:rsidRPr="005E7581" w:rsidRDefault="009975A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1F56C4" w14:textId="63830A8D" w:rsidR="009975A2" w:rsidRPr="005E7581" w:rsidRDefault="00D70CE3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Name of the top</w:t>
            </w:r>
            <w:r w:rsidR="001257D6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gr</w:t>
            </w:r>
            <w:r w:rsidR="001257D6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phic place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506045" w14:textId="09566BB2" w:rsidR="009975A2" w:rsidRPr="005E7581" w:rsidRDefault="009975A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14:paraId="2E48D0B0" w14:textId="77777777" w:rsidR="00F7523E" w:rsidRPr="005E7581" w:rsidRDefault="00F7523E" w:rsidP="00F7523E"/>
    <w:p w14:paraId="177181B5" w14:textId="2596741A" w:rsidR="003C3571" w:rsidRPr="005E7581" w:rsidRDefault="003C3571" w:rsidP="003C3571">
      <w:pPr>
        <w:spacing w:before="100" w:beforeAutospacing="1" w:after="100" w:afterAutospacing="1" w:line="300" w:lineRule="atLeast"/>
        <w:jc w:val="lef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</w:pPr>
      <w:r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1</w:t>
      </w:r>
      <w:r w:rsidR="009975A2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7</w:t>
      </w:r>
      <w:r w:rsidRPr="005E7581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 xml:space="preserve">. </w:t>
      </w:r>
      <w:r w:rsidR="006F4F77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S</w:t>
      </w:r>
      <w:r w:rsidR="006F4F77" w:rsidRPr="006F4F77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top</w:t>
      </w:r>
      <w:r w:rsidR="006F4F77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 xml:space="preserve"> pl</w:t>
      </w:r>
      <w:r w:rsidR="006F4F77" w:rsidRPr="006F4F77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649"/>
        <w:gridCol w:w="1057"/>
        <w:gridCol w:w="3076"/>
        <w:gridCol w:w="2028"/>
      </w:tblGrid>
      <w:tr w:rsidR="009D410C" w:rsidRPr="005E7581" w14:paraId="2C303CA2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89B865" w14:textId="77777777" w:rsidR="003C3571" w:rsidRPr="005E7581" w:rsidRDefault="003C3571" w:rsidP="00511EB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Element Path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73EB02" w14:textId="77777777" w:rsidR="003C3571" w:rsidRPr="005E7581" w:rsidRDefault="003C3571" w:rsidP="00511EB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0B905B" w14:textId="77777777" w:rsidR="003C3571" w:rsidRPr="005E7581" w:rsidRDefault="003C3571" w:rsidP="00511EB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Cardinality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ADCABA" w14:textId="77777777" w:rsidR="003C3571" w:rsidRPr="005E7581" w:rsidRDefault="003C3571" w:rsidP="00511EB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4708FA" w14:textId="77777777" w:rsidR="003C3571" w:rsidRPr="005E7581" w:rsidRDefault="003C3571" w:rsidP="00511EB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Example / Comment</w:t>
            </w:r>
          </w:p>
        </w:tc>
      </w:tr>
      <w:tr w:rsidR="009D410C" w:rsidRPr="005E7581" w14:paraId="41AAA8F0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92D636" w14:textId="0EB4AE4F" w:rsidR="003C3571" w:rsidRPr="005E7581" w:rsidRDefault="009975A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9975A2">
              <w:rPr>
                <w:lang w:val="en-GB" w:eastAsia="en-GB"/>
              </w:rPr>
              <w:t>SiteFrame</w:t>
            </w:r>
            <w:proofErr w:type="spellEnd"/>
            <w:r w:rsidR="003C3571" w:rsidRPr="005E7581">
              <w:rPr>
                <w:lang w:eastAsia="en-GB"/>
              </w:rPr>
              <w:t>/</w:t>
            </w:r>
            <w:proofErr w:type="spellStart"/>
            <w:r>
              <w:rPr>
                <w:lang w:val="en-GB" w:eastAsia="en-GB"/>
              </w:rPr>
              <w:t>stopPlaces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30BAC6" w14:textId="77777777" w:rsidR="003C3571" w:rsidRPr="005E7581" w:rsidRDefault="003C3571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79F9A6" w14:textId="77777777" w:rsidR="003C3571" w:rsidRPr="005E7581" w:rsidRDefault="003C3571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6B263A" w14:textId="77777777" w:rsidR="003C3571" w:rsidRPr="005E7581" w:rsidRDefault="003C3571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C01B87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>Journey</w:t>
            </w:r>
            <w:r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i</w:t>
            </w:r>
            <w:r w:rsidRPr="00C01B87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nterchanges </w:t>
            </w: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container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A65F81" w14:textId="77777777" w:rsidR="003C3571" w:rsidRPr="005E7581" w:rsidRDefault="003C3571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9D410C" w:rsidRPr="005E7581" w14:paraId="47E8D0C1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1FC731" w14:textId="6B302680" w:rsidR="003C3571" w:rsidRPr="005E7581" w:rsidRDefault="009F122C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9F122C">
              <w:rPr>
                <w:lang w:val="en-GB" w:eastAsia="en-GB"/>
              </w:rPr>
              <w:t>stopPlaces</w:t>
            </w:r>
            <w:proofErr w:type="spellEnd"/>
            <w:r w:rsidR="003C3571" w:rsidRPr="005E7581">
              <w:rPr>
                <w:lang w:eastAsia="en-GB"/>
              </w:rPr>
              <w:t>/</w:t>
            </w:r>
            <w:proofErr w:type="spellStart"/>
            <w:r w:rsidR="00FB0CFA" w:rsidRPr="00FB0CFA">
              <w:rPr>
                <w:lang w:val="en-GB" w:eastAsia="en-GB"/>
              </w:rPr>
              <w:t>StopPlace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2991FF" w14:textId="77777777" w:rsidR="003C3571" w:rsidRPr="005E7581" w:rsidRDefault="003C3571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D2AC64" w14:textId="77777777" w:rsidR="003C3571" w:rsidRPr="005E7581" w:rsidRDefault="003C3571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1..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2C607A" w14:textId="77777777" w:rsidR="003C3571" w:rsidRPr="005E7581" w:rsidRDefault="003C3571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91B33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>ServiceJourneyInterchange</w:t>
            </w:r>
            <w:r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>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7E1497" w14:textId="77777777" w:rsidR="003C3571" w:rsidRPr="005E7581" w:rsidRDefault="003C3571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9D410C" w:rsidRPr="005E7581" w14:paraId="15812CDB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9D452B" w14:textId="5459BB0A" w:rsidR="003C3571" w:rsidRPr="005E7581" w:rsidRDefault="009D410C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B0CFA">
              <w:rPr>
                <w:lang w:val="en-GB" w:eastAsia="en-GB"/>
              </w:rPr>
              <w:t>StopPlace</w:t>
            </w:r>
            <w:proofErr w:type="spellEnd"/>
            <w:r w:rsidRPr="005E7581">
              <w:rPr>
                <w:lang w:eastAsia="en-GB"/>
              </w:rPr>
              <w:t xml:space="preserve"> </w:t>
            </w:r>
            <w:r w:rsidR="003C3571" w:rsidRPr="005E7581">
              <w:rPr>
                <w:lang w:eastAsia="en-GB"/>
              </w:rPr>
              <w:t>/</w:t>
            </w:r>
            <w:r w:rsidR="003C3571">
              <w:rPr>
                <w:lang w:eastAsia="en-GB"/>
              </w:rPr>
              <w:t>@id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736048" w14:textId="77777777" w:rsidR="003C3571" w:rsidRPr="005E7581" w:rsidRDefault="003C3571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4185F2" w14:textId="77777777" w:rsidR="003C3571" w:rsidRPr="005E7581" w:rsidRDefault="003C3571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BC5BF3" w14:textId="313CAEF6" w:rsidR="003C3571" w:rsidRPr="005E7581" w:rsidRDefault="009D410C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Unique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20343F" w14:textId="2A1D9308" w:rsidR="003C3571" w:rsidRPr="005E7581" w:rsidRDefault="009D410C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EU-</w:t>
            </w:r>
            <w:r w:rsidR="003C357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ID</w:t>
            </w:r>
            <w:r w:rsidR="003C3571" w:rsidRPr="0089668B">
              <w:rPr>
                <w:rFonts w:ascii="Times New Roman" w:hAnsi="Times New Roman" w:cs="Times New Roman"/>
                <w:color w:val="FF0000"/>
                <w:sz w:val="24"/>
                <w:szCs w:val="24"/>
                <w:lang w:eastAsia="en-GB"/>
              </w:rPr>
              <w:t>???</w:t>
            </w:r>
          </w:p>
        </w:tc>
      </w:tr>
      <w:tr w:rsidR="009D410C" w:rsidRPr="005E7581" w14:paraId="3502F48D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A28A7A" w14:textId="525D8658" w:rsidR="003C3571" w:rsidRPr="005E7581" w:rsidRDefault="004138ED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B0CFA">
              <w:rPr>
                <w:lang w:val="en-GB" w:eastAsia="en-GB"/>
              </w:rPr>
              <w:t>StopPlace</w:t>
            </w:r>
            <w:proofErr w:type="spellEnd"/>
            <w:r w:rsidRPr="005E7581">
              <w:rPr>
                <w:lang w:eastAsia="en-GB"/>
              </w:rPr>
              <w:t xml:space="preserve"> </w:t>
            </w:r>
            <w:r w:rsidR="003C3571" w:rsidRPr="005E7581">
              <w:rPr>
                <w:lang w:eastAsia="en-GB"/>
              </w:rPr>
              <w:t>/</w:t>
            </w:r>
            <w:r w:rsidR="003C3571">
              <w:rPr>
                <w:lang w:eastAsia="en-GB"/>
              </w:rPr>
              <w:t>@version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A737A5" w14:textId="77777777" w:rsidR="003C3571" w:rsidRPr="005E7581" w:rsidRDefault="003C3571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0EA02B" w14:textId="77777777" w:rsidR="003C3571" w:rsidRPr="005E7581" w:rsidRDefault="003C3571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234254" w14:textId="77777777" w:rsidR="003C3571" w:rsidRPr="005E7581" w:rsidRDefault="003C3571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8262E8">
              <w:rPr>
                <w:rFonts w:cstheme="minorHAnsi"/>
                <w:sz w:val="24"/>
                <w:szCs w:val="24"/>
                <w:lang w:val="en-GB" w:eastAsia="en-GB"/>
              </w:rPr>
              <w:t>Frame 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B4468B" w14:textId="77777777" w:rsidR="003C3571" w:rsidRPr="005E7581" w:rsidRDefault="003C3571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200BBA">
              <w:t xml:space="preserve">Numeric default </w:t>
            </w:r>
            <w:r w:rsidRPr="00200BBA">
              <w:rPr>
                <w:color w:val="FF0000"/>
              </w:rPr>
              <w:t>any?</w:t>
            </w:r>
          </w:p>
        </w:tc>
      </w:tr>
      <w:tr w:rsidR="00E630F9" w:rsidRPr="005E7581" w14:paraId="06ABE039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2F780FA" w14:textId="77777777" w:rsidR="00E630F9" w:rsidRPr="00FB0CFA" w:rsidRDefault="00E630F9" w:rsidP="00511EBB">
            <w:pPr>
              <w:pStyle w:val="NormalTextTable"/>
              <w:rPr>
                <w:lang w:val="en-GB" w:eastAsia="en-GB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C1BB95B" w14:textId="77777777" w:rsidR="00E630F9" w:rsidRPr="005E7581" w:rsidRDefault="00E630F9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EA2BD49" w14:textId="77777777" w:rsidR="00E630F9" w:rsidRPr="005E7581" w:rsidRDefault="00E630F9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4449992" w14:textId="77777777" w:rsidR="00E630F9" w:rsidRDefault="00E630F9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6C46037" w14:textId="77777777" w:rsidR="00E630F9" w:rsidRPr="005E7581" w:rsidRDefault="00E630F9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E630F9" w:rsidRPr="005E7581" w14:paraId="6F738ED8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A0C13E0" w14:textId="77777777" w:rsidR="00E630F9" w:rsidRPr="00FB0CFA" w:rsidRDefault="00E630F9" w:rsidP="00511EBB">
            <w:pPr>
              <w:pStyle w:val="NormalTextTable"/>
              <w:rPr>
                <w:lang w:val="en-GB" w:eastAsia="en-GB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C6356F0" w14:textId="77777777" w:rsidR="00E630F9" w:rsidRPr="005E7581" w:rsidRDefault="00E630F9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A0AF182" w14:textId="77777777" w:rsidR="00E630F9" w:rsidRPr="005E7581" w:rsidRDefault="00E630F9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0DFC42C" w14:textId="77777777" w:rsidR="00E630F9" w:rsidRDefault="00E630F9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3758B73" w14:textId="77777777" w:rsidR="00E630F9" w:rsidRPr="005E7581" w:rsidRDefault="00E630F9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E630F9" w:rsidRPr="005E7581" w14:paraId="7A71D219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AE755B7" w14:textId="77777777" w:rsidR="00E630F9" w:rsidRPr="00FB0CFA" w:rsidRDefault="00E630F9" w:rsidP="00511EBB">
            <w:pPr>
              <w:pStyle w:val="NormalTextTable"/>
              <w:rPr>
                <w:lang w:val="en-GB" w:eastAsia="en-GB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7CFFC29" w14:textId="77777777" w:rsidR="00E630F9" w:rsidRPr="005E7581" w:rsidRDefault="00E630F9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10990F4" w14:textId="77777777" w:rsidR="00E630F9" w:rsidRPr="005E7581" w:rsidRDefault="00E630F9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70AB53C" w14:textId="77777777" w:rsidR="00E630F9" w:rsidRDefault="00E630F9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0D79B68" w14:textId="77777777" w:rsidR="00E630F9" w:rsidRPr="005E7581" w:rsidRDefault="00E630F9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9D410C" w:rsidRPr="005E7581" w14:paraId="54CA1AA0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6C8596" w14:textId="5ABC613A" w:rsidR="003C3571" w:rsidRPr="005E7581" w:rsidRDefault="00DC590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B0CFA">
              <w:rPr>
                <w:lang w:val="en-GB" w:eastAsia="en-GB"/>
              </w:rPr>
              <w:t>StopPlace</w:t>
            </w:r>
            <w:proofErr w:type="spellEnd"/>
            <w:r w:rsidRPr="005E7581">
              <w:rPr>
                <w:lang w:eastAsia="en-GB"/>
              </w:rPr>
              <w:t xml:space="preserve"> </w:t>
            </w:r>
            <w:r w:rsidR="003C3571" w:rsidRPr="005E7581">
              <w:rPr>
                <w:lang w:eastAsia="en-GB"/>
              </w:rPr>
              <w:t>/</w:t>
            </w:r>
            <w:proofErr w:type="spellStart"/>
            <w:r w:rsidR="00A04912" w:rsidRPr="00A04912">
              <w:rPr>
                <w:lang w:val="en-GB" w:eastAsia="en-GB"/>
              </w:rPr>
              <w:t>TransportMode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4DA674" w14:textId="77777777" w:rsidR="003C3571" w:rsidRPr="005E7581" w:rsidRDefault="003C3571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F79D9C" w14:textId="77777777" w:rsidR="003C3571" w:rsidRPr="005E7581" w:rsidRDefault="003C3571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6651F9" w14:textId="3BA241A0" w:rsidR="003C3571" w:rsidRPr="005E7581" w:rsidRDefault="00A0491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rail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63914E" w14:textId="3DA75BF9" w:rsidR="003C3571" w:rsidRPr="005E7581" w:rsidRDefault="003C3571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DC5902" w:rsidRPr="005E7581" w14:paraId="18E600CB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86C5C4A" w14:textId="10C5515B" w:rsidR="003C3571" w:rsidRPr="00050814" w:rsidRDefault="00A04912" w:rsidP="00511EBB">
            <w:pPr>
              <w:pStyle w:val="NormalTextTable"/>
              <w:rPr>
                <w:lang w:eastAsia="en-GB"/>
              </w:rPr>
            </w:pPr>
            <w:proofErr w:type="spellStart"/>
            <w:r w:rsidRPr="00FB0CFA">
              <w:rPr>
                <w:lang w:val="en-GB" w:eastAsia="en-GB"/>
              </w:rPr>
              <w:lastRenderedPageBreak/>
              <w:t>StopPlace</w:t>
            </w:r>
            <w:proofErr w:type="spellEnd"/>
            <w:r w:rsidRPr="005E7581">
              <w:rPr>
                <w:lang w:eastAsia="en-GB"/>
              </w:rPr>
              <w:t xml:space="preserve"> /</w:t>
            </w:r>
            <w:r w:rsidRPr="00A04912">
              <w:rPr>
                <w:rFonts w:ascii="Consolas" w:hAnsi="Consolas" w:cs="Consolas"/>
                <w:color w:val="800000"/>
                <w:sz w:val="20"/>
                <w:szCs w:val="20"/>
                <w:highlight w:val="white"/>
                <w:lang w:val="en-GB"/>
              </w:rPr>
              <w:t xml:space="preserve"> </w:t>
            </w:r>
            <w:proofErr w:type="spellStart"/>
            <w:r w:rsidRPr="00A04912">
              <w:rPr>
                <w:lang w:val="en-GB" w:eastAsia="en-GB"/>
              </w:rPr>
              <w:t>StopPlaceType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01D7FDE" w14:textId="584AABD7" w:rsidR="003C3571" w:rsidRPr="005E7581" w:rsidRDefault="00A0491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6BF1A3A" w14:textId="43AF378A" w:rsidR="003C3571" w:rsidRPr="005E7581" w:rsidRDefault="00A0491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C5DEDDA" w14:textId="2D19E9DF" w:rsidR="003C3571" w:rsidRPr="005E7581" w:rsidRDefault="00E630F9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E630F9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>railStation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A7A8251" w14:textId="77777777" w:rsidR="003C3571" w:rsidRPr="005E7581" w:rsidRDefault="003C3571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14:paraId="3A7AB0C0" w14:textId="77777777" w:rsidR="00F7523E" w:rsidRPr="005E7581" w:rsidRDefault="00F7523E" w:rsidP="00F7523E"/>
    <w:p w14:paraId="0FDB942A" w14:textId="789267FA" w:rsidR="00F7523E" w:rsidRPr="005E7581" w:rsidRDefault="0031390F" w:rsidP="00F7523E">
      <w:r>
        <w:t>General</w:t>
      </w:r>
      <w:r w:rsidR="002E6DE0">
        <w:t xml:space="preserve"> </w:t>
      </w:r>
      <w:r>
        <w:t xml:space="preserve">remark: Maybe the stop places shall be aligned with the requirements from PRM TSI concerning the accessibility parameters for any station. </w:t>
      </w:r>
    </w:p>
    <w:p w14:paraId="75CFBDA3" w14:textId="77777777" w:rsidR="00F7523E" w:rsidRPr="005E7581" w:rsidRDefault="00F7523E" w:rsidP="00F7523E"/>
    <w:p w14:paraId="209A2009" w14:textId="457070D4" w:rsidR="003A2D72" w:rsidRPr="005E7581" w:rsidRDefault="003A2D72" w:rsidP="003A2D72">
      <w:pPr>
        <w:spacing w:before="100" w:beforeAutospacing="1" w:after="100" w:afterAutospacing="1" w:line="300" w:lineRule="atLeast"/>
        <w:jc w:val="lef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</w:pPr>
      <w:r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1</w:t>
      </w:r>
      <w:r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8</w:t>
      </w:r>
      <w:r w:rsidRPr="005E7581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 xml:space="preserve">. </w:t>
      </w:r>
      <w:r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S</w:t>
      </w:r>
      <w:r w:rsidRPr="006F4F77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top</w:t>
      </w:r>
      <w:r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 xml:space="preserve"> </w:t>
      </w:r>
      <w:r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>assignments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6"/>
        <w:gridCol w:w="598"/>
        <w:gridCol w:w="969"/>
        <w:gridCol w:w="2232"/>
        <w:gridCol w:w="2118"/>
      </w:tblGrid>
      <w:tr w:rsidR="005F3C48" w:rsidRPr="005E7581" w14:paraId="7AD9539E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CBC16D" w14:textId="77777777" w:rsidR="003A2D72" w:rsidRPr="005E7581" w:rsidRDefault="003A2D72" w:rsidP="00511EB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Element Path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C8495D" w14:textId="77777777" w:rsidR="003A2D72" w:rsidRPr="005E7581" w:rsidRDefault="003A2D72" w:rsidP="00511EB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B35BAA" w14:textId="77777777" w:rsidR="003A2D72" w:rsidRPr="005E7581" w:rsidRDefault="003A2D72" w:rsidP="00511EB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Cardinality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D04B4A" w14:textId="77777777" w:rsidR="003A2D72" w:rsidRPr="005E7581" w:rsidRDefault="003A2D72" w:rsidP="00511EB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E5617B" w14:textId="77777777" w:rsidR="003A2D72" w:rsidRPr="005E7581" w:rsidRDefault="003A2D72" w:rsidP="00511EBB">
            <w:pPr>
              <w:pStyle w:val="HeadingTable"/>
              <w:rPr>
                <w:lang w:eastAsia="en-GB"/>
              </w:rPr>
            </w:pPr>
            <w:r w:rsidRPr="005E7581">
              <w:rPr>
                <w:lang w:eastAsia="en-GB"/>
              </w:rPr>
              <w:t>Example / Comment</w:t>
            </w:r>
          </w:p>
        </w:tc>
      </w:tr>
      <w:tr w:rsidR="005F3C48" w:rsidRPr="005E7581" w14:paraId="5A3DEA7D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69CD7B" w14:textId="0B4F8817" w:rsidR="003A2D72" w:rsidRPr="005E7581" w:rsidRDefault="00AC200C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lang w:val="en-GB" w:eastAsia="en-GB"/>
              </w:rPr>
              <w:t>ServoeFrame</w:t>
            </w:r>
            <w:proofErr w:type="spellEnd"/>
            <w:r w:rsidR="003A2D72" w:rsidRPr="005E7581">
              <w:rPr>
                <w:lang w:eastAsia="en-GB"/>
              </w:rPr>
              <w:t>/</w:t>
            </w:r>
            <w:proofErr w:type="spellStart"/>
            <w:r w:rsidRPr="00AC200C">
              <w:rPr>
                <w:lang w:val="en-GB" w:eastAsia="en-GB"/>
              </w:rPr>
              <w:t>stopAssignments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FCE171" w14:textId="77777777" w:rsidR="003A2D72" w:rsidRPr="005E7581" w:rsidRDefault="003A2D7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618C55" w14:textId="77777777" w:rsidR="003A2D72" w:rsidRPr="005E7581" w:rsidRDefault="003A2D7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518262" w14:textId="3527C295" w:rsidR="003A2D72" w:rsidRPr="005E7581" w:rsidRDefault="00AC200C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>Stop assignments</w:t>
            </w:r>
            <w:r w:rsidR="003A2D72" w:rsidRPr="00C01B87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r w:rsidR="003A2D72"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container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03937D" w14:textId="1F53BFA3" w:rsidR="003A2D72" w:rsidRPr="005E7581" w:rsidRDefault="00AC200C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Assignment between the stop place and the scheduled stop place</w:t>
            </w:r>
          </w:p>
        </w:tc>
      </w:tr>
      <w:tr w:rsidR="005F3C48" w:rsidRPr="005E7581" w14:paraId="73DEC5E3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59B393" w14:textId="1F187EB1" w:rsidR="003A2D72" w:rsidRPr="005610BF" w:rsidRDefault="005F3C48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highlight w:val="yellow"/>
                <w:lang w:eastAsia="en-GB"/>
              </w:rPr>
            </w:pPr>
            <w:proofErr w:type="spellStart"/>
            <w:r w:rsidRPr="005610BF">
              <w:rPr>
                <w:highlight w:val="yellow"/>
                <w:lang w:val="en-GB" w:eastAsia="en-GB"/>
              </w:rPr>
              <w:t>stopAssignments</w:t>
            </w:r>
            <w:proofErr w:type="spellEnd"/>
            <w:r w:rsidR="003A2D72" w:rsidRPr="005610BF">
              <w:rPr>
                <w:highlight w:val="yellow"/>
                <w:lang w:eastAsia="en-GB"/>
              </w:rPr>
              <w:t>/</w:t>
            </w:r>
            <w:proofErr w:type="spellStart"/>
            <w:r w:rsidR="002B14DD" w:rsidRPr="005610BF">
              <w:rPr>
                <w:highlight w:val="yellow"/>
                <w:lang w:val="en-GB" w:eastAsia="en-GB"/>
              </w:rPr>
              <w:t>PassengerStopAssignment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4AD309" w14:textId="77777777" w:rsidR="003A2D72" w:rsidRPr="005610BF" w:rsidRDefault="003A2D7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highlight w:val="yellow"/>
                <w:lang w:eastAsia="en-GB"/>
              </w:rPr>
            </w:pPr>
            <w:r w:rsidRPr="005610BF">
              <w:rPr>
                <w:rFonts w:ascii="Times New Roman" w:hAnsi="Times New Roman" w:cs="Times New Roman"/>
                <w:sz w:val="24"/>
                <w:szCs w:val="24"/>
                <w:highlight w:val="yellow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8EE8CB" w14:textId="77777777" w:rsidR="003A2D72" w:rsidRPr="005610BF" w:rsidRDefault="003A2D7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highlight w:val="yellow"/>
                <w:lang w:eastAsia="en-GB"/>
              </w:rPr>
            </w:pPr>
            <w:r w:rsidRPr="005610BF">
              <w:rPr>
                <w:rFonts w:ascii="Times New Roman" w:hAnsi="Times New Roman" w:cs="Times New Roman"/>
                <w:sz w:val="24"/>
                <w:szCs w:val="24"/>
                <w:highlight w:val="yellow"/>
                <w:lang w:eastAsia="en-GB"/>
              </w:rPr>
              <w:t>1..n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859C7F" w14:textId="6D8CD9D4" w:rsidR="003A2D72" w:rsidRPr="005610BF" w:rsidRDefault="005F3C48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highlight w:val="yellow"/>
                <w:lang w:eastAsia="en-GB"/>
              </w:rPr>
            </w:pPr>
            <w:proofErr w:type="spellStart"/>
            <w:r w:rsidRPr="005610BF">
              <w:rPr>
                <w:highlight w:val="yellow"/>
                <w:lang w:val="en-GB" w:eastAsia="en-GB"/>
              </w:rPr>
              <w:t>PassengerStopAssignment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D18B6E" w14:textId="5849E8D4" w:rsidR="003A2D72" w:rsidRPr="005E7581" w:rsidRDefault="005F3C48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610BF"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  <w:lang w:eastAsia="en-GB"/>
              </w:rPr>
              <w:t>Why not TrainStopAssginment?</w:t>
            </w:r>
          </w:p>
        </w:tc>
      </w:tr>
      <w:tr w:rsidR="005F3C48" w:rsidRPr="005E7581" w14:paraId="4D7CD8E6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5A87E1" w14:textId="47262938" w:rsidR="003A2D72" w:rsidRPr="005E7581" w:rsidRDefault="005F3C48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B14DD">
              <w:rPr>
                <w:lang w:val="en-GB" w:eastAsia="en-GB"/>
              </w:rPr>
              <w:t>PassengerStopAssignment</w:t>
            </w:r>
            <w:proofErr w:type="spellEnd"/>
            <w:r w:rsidRPr="005E7581">
              <w:rPr>
                <w:lang w:eastAsia="en-GB"/>
              </w:rPr>
              <w:t xml:space="preserve"> </w:t>
            </w:r>
            <w:r w:rsidR="003A2D72" w:rsidRPr="005E7581">
              <w:rPr>
                <w:lang w:eastAsia="en-GB"/>
              </w:rPr>
              <w:t>/</w:t>
            </w:r>
            <w:r w:rsidR="003A2D72">
              <w:rPr>
                <w:lang w:eastAsia="en-GB"/>
              </w:rPr>
              <w:t>@id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1BAAAA" w14:textId="77777777" w:rsidR="003A2D72" w:rsidRPr="005E7581" w:rsidRDefault="003A2D7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6F1320" w14:textId="77777777" w:rsidR="003A2D72" w:rsidRPr="005E7581" w:rsidRDefault="003A2D7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3D8485" w14:textId="77777777" w:rsidR="003A2D72" w:rsidRPr="005E7581" w:rsidRDefault="003A2D7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Unique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11D09D" w14:textId="77777777" w:rsidR="003A2D72" w:rsidRPr="005E7581" w:rsidRDefault="003A2D7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EU-ID</w:t>
            </w:r>
            <w:r w:rsidRPr="0089668B">
              <w:rPr>
                <w:rFonts w:ascii="Times New Roman" w:hAnsi="Times New Roman" w:cs="Times New Roman"/>
                <w:color w:val="FF0000"/>
                <w:sz w:val="24"/>
                <w:szCs w:val="24"/>
                <w:lang w:eastAsia="en-GB"/>
              </w:rPr>
              <w:t>???</w:t>
            </w:r>
          </w:p>
        </w:tc>
      </w:tr>
      <w:tr w:rsidR="005F3C48" w:rsidRPr="005E7581" w14:paraId="0B2C5CD9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99BC6E" w14:textId="2BF5B8CA" w:rsidR="003A2D72" w:rsidRPr="005E7581" w:rsidRDefault="005F3C48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B14DD">
              <w:rPr>
                <w:lang w:val="en-GB" w:eastAsia="en-GB"/>
              </w:rPr>
              <w:t>PassengerStopAssignment</w:t>
            </w:r>
            <w:proofErr w:type="spellEnd"/>
            <w:r w:rsidRPr="005E7581">
              <w:rPr>
                <w:lang w:eastAsia="en-GB"/>
              </w:rPr>
              <w:t xml:space="preserve"> </w:t>
            </w:r>
            <w:r w:rsidR="003A2D72" w:rsidRPr="005E7581">
              <w:rPr>
                <w:lang w:eastAsia="en-GB"/>
              </w:rPr>
              <w:t>/</w:t>
            </w:r>
            <w:r w:rsidR="003A2D72">
              <w:rPr>
                <w:lang w:eastAsia="en-GB"/>
              </w:rPr>
              <w:t>@version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DEAFBD" w14:textId="77777777" w:rsidR="003A2D72" w:rsidRPr="005E7581" w:rsidRDefault="003A2D7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08AF17" w14:textId="77777777" w:rsidR="003A2D72" w:rsidRPr="005E7581" w:rsidRDefault="003A2D7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31DF7E" w14:textId="77777777" w:rsidR="003A2D72" w:rsidRPr="005E7581" w:rsidRDefault="003A2D7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8262E8">
              <w:rPr>
                <w:rFonts w:cstheme="minorHAnsi"/>
                <w:sz w:val="24"/>
                <w:szCs w:val="24"/>
                <w:lang w:val="en-GB" w:eastAsia="en-GB"/>
              </w:rPr>
              <w:t>Frame 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57D251" w14:textId="77777777" w:rsidR="003A2D72" w:rsidRPr="005E7581" w:rsidRDefault="003A2D7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200BBA">
              <w:t xml:space="preserve">Numeric default </w:t>
            </w:r>
            <w:r w:rsidRPr="00200BBA">
              <w:rPr>
                <w:color w:val="FF0000"/>
              </w:rPr>
              <w:t>any?</w:t>
            </w:r>
          </w:p>
        </w:tc>
      </w:tr>
      <w:tr w:rsidR="005F3C48" w:rsidRPr="005E7581" w14:paraId="331FAD5A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FF2A834" w14:textId="0BE90BD5" w:rsidR="003A2D72" w:rsidRPr="00FB0CFA" w:rsidRDefault="004F02C3" w:rsidP="00511EBB">
            <w:pPr>
              <w:pStyle w:val="NormalTextTable"/>
              <w:rPr>
                <w:lang w:val="en-GB" w:eastAsia="en-GB"/>
              </w:rPr>
            </w:pPr>
            <w:proofErr w:type="spellStart"/>
            <w:r w:rsidRPr="002B14DD">
              <w:rPr>
                <w:lang w:val="en-GB" w:eastAsia="en-GB"/>
              </w:rPr>
              <w:t>PassengerStopAssignment</w:t>
            </w:r>
            <w:proofErr w:type="spellEnd"/>
            <w:r>
              <w:rPr>
                <w:lang w:val="en-GB" w:eastAsia="en-GB"/>
              </w:rPr>
              <w:t>/Name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B2BB5A5" w14:textId="0677B456" w:rsidR="003A2D72" w:rsidRPr="005E7581" w:rsidRDefault="004F02C3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6E46437" w14:textId="394E056F" w:rsidR="003A2D72" w:rsidRPr="005E7581" w:rsidRDefault="004F02C3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2E573AF" w14:textId="77777777" w:rsidR="003A2D72" w:rsidRDefault="003A2D7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793FB61" w14:textId="77777777" w:rsidR="003A2D72" w:rsidRPr="005E7581" w:rsidRDefault="003A2D7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5F3C48" w:rsidRPr="005E7581" w14:paraId="267DC46C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14A2BDC" w14:textId="72D5ED13" w:rsidR="003A2D72" w:rsidRPr="00FB0CFA" w:rsidRDefault="00611815" w:rsidP="00511EBB">
            <w:pPr>
              <w:pStyle w:val="NormalTextTable"/>
              <w:rPr>
                <w:lang w:val="en-GB" w:eastAsia="en-GB"/>
              </w:rPr>
            </w:pPr>
            <w:proofErr w:type="spellStart"/>
            <w:r w:rsidRPr="002B14DD">
              <w:rPr>
                <w:lang w:val="en-GB" w:eastAsia="en-GB"/>
              </w:rPr>
              <w:t>PassengerStopAssignment</w:t>
            </w:r>
            <w:proofErr w:type="spellEnd"/>
            <w:r>
              <w:rPr>
                <w:lang w:val="en-GB" w:eastAsia="en-GB"/>
              </w:rPr>
              <w:t>/</w:t>
            </w:r>
            <w:r w:rsidRPr="00611815">
              <w:rPr>
                <w:lang w:val="en-GB" w:eastAsia="en-GB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58192C7" w14:textId="2BC8767E" w:rsidR="003A2D72" w:rsidRPr="005E7581" w:rsidRDefault="002124F4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6E8BFCD" w14:textId="44768216" w:rsidR="003A2D72" w:rsidRPr="005E7581" w:rsidRDefault="002124F4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A12D758" w14:textId="77777777" w:rsidR="003A2D72" w:rsidRDefault="003A2D7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FDC0377" w14:textId="77777777" w:rsidR="003A2D72" w:rsidRPr="005E7581" w:rsidRDefault="003A2D7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5F3C48" w:rsidRPr="005E7581" w14:paraId="4A9B7C9B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1E5350E" w14:textId="2AA80146" w:rsidR="003A2D72" w:rsidRPr="00FB0CFA" w:rsidRDefault="00611815" w:rsidP="00511EBB">
            <w:pPr>
              <w:pStyle w:val="NormalTextTable"/>
              <w:rPr>
                <w:lang w:val="en-GB" w:eastAsia="en-GB"/>
              </w:rPr>
            </w:pPr>
            <w:proofErr w:type="spellStart"/>
            <w:r w:rsidRPr="002B14DD">
              <w:rPr>
                <w:lang w:val="en-GB" w:eastAsia="en-GB"/>
              </w:rPr>
              <w:t>PassengerStopAssignment</w:t>
            </w:r>
            <w:proofErr w:type="spellEnd"/>
            <w:r>
              <w:rPr>
                <w:lang w:val="en-GB" w:eastAsia="en-GB"/>
              </w:rPr>
              <w:t>/</w:t>
            </w:r>
            <w:r w:rsidRPr="00611815">
              <w:rPr>
                <w:rFonts w:ascii="Consolas" w:hAnsi="Consolas" w:cs="Consolas"/>
                <w:color w:val="800000"/>
                <w:sz w:val="20"/>
                <w:szCs w:val="20"/>
                <w:highlight w:val="white"/>
                <w:lang w:val="en-GB"/>
              </w:rPr>
              <w:t xml:space="preserve"> </w:t>
            </w:r>
            <w:proofErr w:type="spellStart"/>
            <w:r w:rsidRPr="00611815">
              <w:rPr>
                <w:lang w:val="en-GB" w:eastAsia="en-GB"/>
              </w:rPr>
              <w:t>ScheduledStopPointRef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131416A" w14:textId="11695652" w:rsidR="003A2D72" w:rsidRPr="005E7581" w:rsidRDefault="002124F4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9A7457E" w14:textId="1121307A" w:rsidR="003A2D72" w:rsidRPr="005E7581" w:rsidRDefault="002124F4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121BF47" w14:textId="7F48B3B9" w:rsidR="003A2D72" w:rsidRDefault="00F36976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Reference to the 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scheduled sto point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6B3CBBA" w14:textId="4BB06A33" w:rsidR="003A2D72" w:rsidRPr="005E7581" w:rsidRDefault="002124F4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EU-ID</w:t>
            </w:r>
            <w:r w:rsidRPr="0089668B">
              <w:rPr>
                <w:rFonts w:ascii="Times New Roman" w:hAnsi="Times New Roman" w:cs="Times New Roman"/>
                <w:color w:val="FF0000"/>
                <w:sz w:val="24"/>
                <w:szCs w:val="24"/>
                <w:lang w:eastAsia="en-GB"/>
              </w:rPr>
              <w:t>???</w:t>
            </w:r>
          </w:p>
        </w:tc>
      </w:tr>
      <w:tr w:rsidR="005F3C48" w:rsidRPr="005E7581" w14:paraId="6DEE2326" w14:textId="77777777" w:rsidTr="00511E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081E93" w14:textId="3DEBD23D" w:rsidR="003A2D72" w:rsidRPr="005E7581" w:rsidRDefault="00611815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B14DD">
              <w:rPr>
                <w:lang w:val="en-GB" w:eastAsia="en-GB"/>
              </w:rPr>
              <w:t>PassengerStopAssignment</w:t>
            </w:r>
            <w:proofErr w:type="spellEnd"/>
            <w:r>
              <w:rPr>
                <w:lang w:val="en-GB" w:eastAsia="en-GB"/>
              </w:rPr>
              <w:t>/</w:t>
            </w:r>
            <w:r w:rsidRPr="00611815">
              <w:rPr>
                <w:rFonts w:ascii="Consolas" w:hAnsi="Consolas" w:cs="Consolas"/>
                <w:color w:val="800000"/>
                <w:sz w:val="20"/>
                <w:szCs w:val="20"/>
                <w:highlight w:val="white"/>
                <w:lang w:val="en-GB"/>
              </w:rPr>
              <w:t xml:space="preserve"> </w:t>
            </w:r>
            <w:proofErr w:type="spellStart"/>
            <w:r w:rsidR="002124F4" w:rsidRPr="002124F4">
              <w:rPr>
                <w:lang w:val="en-GB" w:eastAsia="en-GB"/>
              </w:rPr>
              <w:t>StopPlaceRef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89C632" w14:textId="77777777" w:rsidR="003A2D72" w:rsidRPr="005E7581" w:rsidRDefault="003A2D7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852902" w14:textId="77777777" w:rsidR="003A2D72" w:rsidRPr="005E7581" w:rsidRDefault="003A2D72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5E758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82F816" w14:textId="53A94260" w:rsidR="003A2D72" w:rsidRPr="005E7581" w:rsidRDefault="00796349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Referen</w:t>
            </w:r>
            <w:r w:rsidR="00F36976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e to the stopplace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742CF8" w14:textId="503F66BB" w:rsidR="003A2D72" w:rsidRPr="005E7581" w:rsidRDefault="002124F4" w:rsidP="00511EBB">
            <w:pPr>
              <w:pStyle w:val="NormalTextTable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EU-ID</w:t>
            </w:r>
            <w:r w:rsidRPr="0089668B">
              <w:rPr>
                <w:rFonts w:ascii="Times New Roman" w:hAnsi="Times New Roman" w:cs="Times New Roman"/>
                <w:color w:val="FF0000"/>
                <w:sz w:val="24"/>
                <w:szCs w:val="24"/>
                <w:lang w:eastAsia="en-GB"/>
              </w:rPr>
              <w:t>???</w:t>
            </w:r>
          </w:p>
        </w:tc>
      </w:tr>
    </w:tbl>
    <w:p w14:paraId="3DAB00C3" w14:textId="77777777" w:rsidR="00F7523E" w:rsidRPr="005E7581" w:rsidRDefault="00F7523E" w:rsidP="00F7523E"/>
    <w:p w14:paraId="64491E11" w14:textId="77777777" w:rsidR="005374E0" w:rsidRPr="005E7581" w:rsidRDefault="005374E0" w:rsidP="004A3609">
      <w:pPr>
        <w:tabs>
          <w:tab w:val="left" w:pos="1774"/>
        </w:tabs>
      </w:pPr>
    </w:p>
    <w:sectPr w:rsidR="005374E0" w:rsidRPr="005E7581" w:rsidSect="005374E0">
      <w:headerReference w:type="default" r:id="rId13"/>
      <w:footerReference w:type="default" r:id="rId14"/>
      <w:headerReference w:type="first" r:id="rId15"/>
      <w:footerReference w:type="first" r:id="rId16"/>
      <w:pgSz w:w="11907" w:h="16840" w:code="9"/>
      <w:pgMar w:top="1985" w:right="1134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3A1E7" w14:textId="77777777" w:rsidR="00465FCF" w:rsidRDefault="00465FCF" w:rsidP="008B38C0">
      <w:r>
        <w:separator/>
      </w:r>
    </w:p>
  </w:endnote>
  <w:endnote w:type="continuationSeparator" w:id="0">
    <w:p w14:paraId="37A53027" w14:textId="77777777" w:rsidR="00465FCF" w:rsidRDefault="00465FCF" w:rsidP="008B3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C45F4" w14:textId="77777777" w:rsidR="00F7419F" w:rsidRPr="00F7419F" w:rsidRDefault="00F7419F" w:rsidP="00F7419F">
    <w:pPr>
      <w:tabs>
        <w:tab w:val="right" w:pos="9639"/>
      </w:tabs>
      <w:spacing w:after="0"/>
      <w:ind w:right="-108"/>
      <w:rPr>
        <w:noProof/>
        <w:color w:val="004494"/>
        <w:sz w:val="16"/>
        <w:szCs w:val="16"/>
        <w:lang w:val="fr-BE" w:eastAsia="en-GB"/>
      </w:rPr>
    </w:pPr>
    <w:r w:rsidRPr="00F7419F">
      <w:rPr>
        <w:noProof/>
        <w:color w:val="004494"/>
        <w:sz w:val="16"/>
        <w:szCs w:val="16"/>
        <w:lang w:val="fr-BE" w:eastAsia="en-GB"/>
      </w:rPr>
      <w:t>120 Rue Marc Lefrancq  |  BP 20392  |  FR-59307 Valenciennes Cedex</w:t>
    </w:r>
    <w:r w:rsidRPr="00F7419F">
      <w:rPr>
        <w:noProof/>
        <w:color w:val="004494"/>
        <w:sz w:val="16"/>
        <w:szCs w:val="16"/>
        <w:lang w:val="fr-BE" w:eastAsia="en-GB"/>
      </w:rPr>
      <w:tab/>
    </w:r>
    <w:r w:rsidRPr="00F7419F">
      <w:rPr>
        <w:noProof/>
        <w:color w:val="004494"/>
        <w:sz w:val="16"/>
        <w:szCs w:val="16"/>
        <w:lang w:val="fr-BE" w:eastAsia="en-GB"/>
      </w:rPr>
      <w:fldChar w:fldCharType="begin"/>
    </w:r>
    <w:r w:rsidRPr="00F7419F">
      <w:rPr>
        <w:noProof/>
        <w:color w:val="004494"/>
        <w:sz w:val="16"/>
        <w:szCs w:val="16"/>
        <w:lang w:val="fr-BE" w:eastAsia="en-GB"/>
      </w:rPr>
      <w:instrText xml:space="preserve"> PAGE </w:instrText>
    </w:r>
    <w:r w:rsidRPr="00F7419F">
      <w:rPr>
        <w:noProof/>
        <w:color w:val="004494"/>
        <w:sz w:val="16"/>
        <w:szCs w:val="16"/>
        <w:lang w:val="fr-BE" w:eastAsia="en-GB"/>
      </w:rPr>
      <w:fldChar w:fldCharType="separate"/>
    </w:r>
    <w:r w:rsidR="00AF231C">
      <w:rPr>
        <w:noProof/>
        <w:color w:val="004494"/>
        <w:sz w:val="16"/>
        <w:szCs w:val="16"/>
        <w:lang w:val="fr-BE" w:eastAsia="en-GB"/>
      </w:rPr>
      <w:t>2</w:t>
    </w:r>
    <w:r w:rsidRPr="00F7419F">
      <w:rPr>
        <w:noProof/>
        <w:color w:val="004494"/>
        <w:sz w:val="16"/>
        <w:szCs w:val="16"/>
        <w:lang w:val="fr-BE" w:eastAsia="en-GB"/>
      </w:rPr>
      <w:fldChar w:fldCharType="end"/>
    </w:r>
    <w:r w:rsidRPr="00F7419F">
      <w:rPr>
        <w:noProof/>
        <w:color w:val="004494"/>
        <w:sz w:val="16"/>
        <w:szCs w:val="16"/>
        <w:lang w:val="fr-BE" w:eastAsia="en-GB"/>
      </w:rPr>
      <w:t xml:space="preserve"> / </w:t>
    </w:r>
    <w:r w:rsidRPr="00F7419F">
      <w:rPr>
        <w:noProof/>
        <w:color w:val="004494"/>
        <w:sz w:val="16"/>
        <w:szCs w:val="16"/>
        <w:lang w:val="fr-BE" w:eastAsia="en-GB"/>
      </w:rPr>
      <w:fldChar w:fldCharType="begin"/>
    </w:r>
    <w:r w:rsidRPr="00F7419F">
      <w:rPr>
        <w:noProof/>
        <w:color w:val="004494"/>
        <w:sz w:val="16"/>
        <w:szCs w:val="16"/>
        <w:lang w:val="fr-BE" w:eastAsia="en-GB"/>
      </w:rPr>
      <w:instrText xml:space="preserve"> NUMPAGES </w:instrText>
    </w:r>
    <w:r w:rsidRPr="00F7419F">
      <w:rPr>
        <w:noProof/>
        <w:color w:val="004494"/>
        <w:sz w:val="16"/>
        <w:szCs w:val="16"/>
        <w:lang w:val="fr-BE" w:eastAsia="en-GB"/>
      </w:rPr>
      <w:fldChar w:fldCharType="separate"/>
    </w:r>
    <w:r w:rsidR="00AF231C">
      <w:rPr>
        <w:noProof/>
        <w:color w:val="004494"/>
        <w:sz w:val="16"/>
        <w:szCs w:val="16"/>
        <w:lang w:val="fr-BE" w:eastAsia="en-GB"/>
      </w:rPr>
      <w:t>2</w:t>
    </w:r>
    <w:r w:rsidRPr="00F7419F">
      <w:rPr>
        <w:noProof/>
        <w:color w:val="004494"/>
        <w:sz w:val="16"/>
        <w:szCs w:val="16"/>
        <w:lang w:val="fr-BE" w:eastAsia="en-GB"/>
      </w:rPr>
      <w:fldChar w:fldCharType="end"/>
    </w:r>
  </w:p>
  <w:p w14:paraId="04646827" w14:textId="77777777" w:rsidR="00F7419F" w:rsidRDefault="00F7419F" w:rsidP="00F7419F">
    <w:pPr>
      <w:tabs>
        <w:tab w:val="right" w:pos="9360"/>
      </w:tabs>
      <w:spacing w:after="0"/>
      <w:ind w:right="-108"/>
    </w:pPr>
    <w:r w:rsidRPr="00F7419F">
      <w:rPr>
        <w:noProof/>
        <w:color w:val="004494"/>
        <w:sz w:val="16"/>
        <w:szCs w:val="16"/>
        <w:lang w:val="fr-BE" w:eastAsia="en-GB"/>
      </w:rPr>
      <w:t>Tel. +33 (0)327 09 65 00  |  era.europa.eu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E6E1B" w14:textId="77777777" w:rsidR="005374E0" w:rsidRPr="005374E0" w:rsidRDefault="005374E0" w:rsidP="005374E0">
    <w:pPr>
      <w:tabs>
        <w:tab w:val="right" w:pos="9639"/>
      </w:tabs>
      <w:spacing w:after="0"/>
      <w:ind w:right="-108"/>
      <w:rPr>
        <w:noProof/>
        <w:color w:val="004494"/>
        <w:sz w:val="16"/>
        <w:szCs w:val="16"/>
        <w:lang w:val="fr-BE" w:eastAsia="en-GB"/>
      </w:rPr>
    </w:pPr>
    <w:r w:rsidRPr="005374E0">
      <w:rPr>
        <w:noProof/>
        <w:color w:val="004494"/>
        <w:sz w:val="16"/>
        <w:szCs w:val="16"/>
        <w:lang w:val="fr-BE" w:eastAsia="en-GB"/>
      </w:rPr>
      <w:t>120 Rue Marc Lefrancq  |  BP 20392  |  FR-59307 Valenciennes Cedex</w:t>
    </w:r>
    <w:r w:rsidRPr="005374E0">
      <w:rPr>
        <w:noProof/>
        <w:color w:val="004494"/>
        <w:sz w:val="16"/>
        <w:szCs w:val="16"/>
        <w:lang w:val="fr-BE" w:eastAsia="en-GB"/>
      </w:rPr>
      <w:tab/>
    </w:r>
    <w:r w:rsidRPr="005374E0">
      <w:rPr>
        <w:noProof/>
        <w:color w:val="004494"/>
        <w:sz w:val="16"/>
        <w:szCs w:val="16"/>
        <w:lang w:val="fr-BE" w:eastAsia="en-GB"/>
      </w:rPr>
      <w:fldChar w:fldCharType="begin"/>
    </w:r>
    <w:r w:rsidRPr="005374E0">
      <w:rPr>
        <w:noProof/>
        <w:color w:val="004494"/>
        <w:sz w:val="16"/>
        <w:szCs w:val="16"/>
        <w:lang w:val="fr-BE" w:eastAsia="en-GB"/>
      </w:rPr>
      <w:instrText xml:space="preserve"> PAGE </w:instrText>
    </w:r>
    <w:r w:rsidRPr="005374E0">
      <w:rPr>
        <w:noProof/>
        <w:color w:val="004494"/>
        <w:sz w:val="16"/>
        <w:szCs w:val="16"/>
        <w:lang w:val="fr-BE" w:eastAsia="en-GB"/>
      </w:rPr>
      <w:fldChar w:fldCharType="separate"/>
    </w:r>
    <w:r w:rsidR="00217885">
      <w:rPr>
        <w:noProof/>
        <w:color w:val="004494"/>
        <w:sz w:val="16"/>
        <w:szCs w:val="16"/>
        <w:lang w:val="fr-BE" w:eastAsia="en-GB"/>
      </w:rPr>
      <w:t>1</w:t>
    </w:r>
    <w:r w:rsidRPr="005374E0">
      <w:rPr>
        <w:noProof/>
        <w:color w:val="004494"/>
        <w:sz w:val="16"/>
        <w:szCs w:val="16"/>
        <w:lang w:val="fr-BE" w:eastAsia="en-GB"/>
      </w:rPr>
      <w:fldChar w:fldCharType="end"/>
    </w:r>
    <w:r w:rsidRPr="005374E0">
      <w:rPr>
        <w:noProof/>
        <w:color w:val="004494"/>
        <w:sz w:val="16"/>
        <w:szCs w:val="16"/>
        <w:lang w:val="fr-BE" w:eastAsia="en-GB"/>
      </w:rPr>
      <w:t xml:space="preserve"> / </w:t>
    </w:r>
    <w:r w:rsidRPr="005374E0">
      <w:rPr>
        <w:noProof/>
        <w:color w:val="004494"/>
        <w:sz w:val="16"/>
        <w:szCs w:val="16"/>
        <w:lang w:val="fr-BE" w:eastAsia="en-GB"/>
      </w:rPr>
      <w:fldChar w:fldCharType="begin"/>
    </w:r>
    <w:r w:rsidRPr="005374E0">
      <w:rPr>
        <w:noProof/>
        <w:color w:val="004494"/>
        <w:sz w:val="16"/>
        <w:szCs w:val="16"/>
        <w:lang w:val="fr-BE" w:eastAsia="en-GB"/>
      </w:rPr>
      <w:instrText xml:space="preserve"> NUMPAGES </w:instrText>
    </w:r>
    <w:r w:rsidRPr="005374E0">
      <w:rPr>
        <w:noProof/>
        <w:color w:val="004494"/>
        <w:sz w:val="16"/>
        <w:szCs w:val="16"/>
        <w:lang w:val="fr-BE" w:eastAsia="en-GB"/>
      </w:rPr>
      <w:fldChar w:fldCharType="separate"/>
    </w:r>
    <w:r w:rsidR="00217885">
      <w:rPr>
        <w:noProof/>
        <w:color w:val="004494"/>
        <w:sz w:val="16"/>
        <w:szCs w:val="16"/>
        <w:lang w:val="fr-BE" w:eastAsia="en-GB"/>
      </w:rPr>
      <w:t>1</w:t>
    </w:r>
    <w:r w:rsidRPr="005374E0">
      <w:rPr>
        <w:noProof/>
        <w:color w:val="004494"/>
        <w:sz w:val="16"/>
        <w:szCs w:val="16"/>
        <w:lang w:val="fr-BE" w:eastAsia="en-GB"/>
      </w:rPr>
      <w:fldChar w:fldCharType="end"/>
    </w:r>
  </w:p>
  <w:p w14:paraId="4EB303BC" w14:textId="77777777" w:rsidR="005374E0" w:rsidRDefault="005374E0" w:rsidP="005374E0">
    <w:pPr>
      <w:tabs>
        <w:tab w:val="right" w:pos="9360"/>
      </w:tabs>
      <w:spacing w:after="0"/>
      <w:ind w:right="-108"/>
    </w:pPr>
    <w:r w:rsidRPr="005374E0">
      <w:rPr>
        <w:noProof/>
        <w:color w:val="004494"/>
        <w:sz w:val="16"/>
        <w:szCs w:val="16"/>
        <w:lang w:val="fr-BE" w:eastAsia="en-GB"/>
      </w:rPr>
      <w:t>Tel. +33 (0)327 09 65 00  |  era.europa.eu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D7104" w14:textId="77777777" w:rsidR="00465FCF" w:rsidRDefault="00465FCF" w:rsidP="008B38C0">
      <w:r>
        <w:separator/>
      </w:r>
    </w:p>
  </w:footnote>
  <w:footnote w:type="continuationSeparator" w:id="0">
    <w:p w14:paraId="0C024FE3" w14:textId="77777777" w:rsidR="00465FCF" w:rsidRDefault="00465FCF" w:rsidP="008B38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2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10"/>
      <w:gridCol w:w="5529"/>
    </w:tblGrid>
    <w:tr w:rsidR="008803A1" w:rsidRPr="008803A1" w14:paraId="5FC53429" w14:textId="77777777" w:rsidTr="00F7523E">
      <w:tc>
        <w:tcPr>
          <w:tcW w:w="2132" w:type="pct"/>
        </w:tcPr>
        <w:p w14:paraId="1B23F724" w14:textId="77777777" w:rsidR="008803A1" w:rsidRPr="008803A1" w:rsidRDefault="008803A1" w:rsidP="008803A1">
          <w:pPr>
            <w:spacing w:after="0"/>
            <w:ind w:left="-108"/>
            <w:jc w:val="left"/>
            <w:rPr>
              <w:rFonts w:eastAsia="SimSun" w:cs="Times New Roman"/>
              <w:color w:val="004494"/>
              <w:sz w:val="18"/>
              <w:szCs w:val="18"/>
              <w:lang w:val="en-US" w:eastAsia="zh-CN"/>
            </w:rPr>
          </w:pPr>
          <w:r w:rsidRPr="008803A1">
            <w:rPr>
              <w:rFonts w:eastAsia="SimSun" w:cs="Times New Roman"/>
              <w:color w:val="004494"/>
              <w:sz w:val="18"/>
              <w:szCs w:val="18"/>
              <w:lang w:val="en-US" w:eastAsia="zh-CN"/>
            </w:rPr>
            <w:t>EUROPEAN UNION AGENCY FOR RAILWAYS</w:t>
          </w:r>
        </w:p>
        <w:p w14:paraId="4DCCD8B9" w14:textId="77777777" w:rsidR="008803A1" w:rsidRPr="008803A1" w:rsidRDefault="008803A1" w:rsidP="008803A1">
          <w:pPr>
            <w:spacing w:after="0"/>
            <w:ind w:left="-108"/>
            <w:jc w:val="left"/>
            <w:rPr>
              <w:i/>
              <w:color w:val="0C4DA2"/>
              <w:sz w:val="16"/>
              <w:lang w:val="en-US"/>
            </w:rPr>
          </w:pPr>
        </w:p>
      </w:tc>
      <w:tc>
        <w:tcPr>
          <w:tcW w:w="2868" w:type="pct"/>
        </w:tcPr>
        <w:p w14:paraId="46A31756" w14:textId="77777777" w:rsidR="008D16F3" w:rsidRDefault="008D16F3" w:rsidP="005448C9">
          <w:pPr>
            <w:tabs>
              <w:tab w:val="right" w:pos="9360"/>
            </w:tabs>
            <w:spacing w:after="0"/>
            <w:ind w:right="-108"/>
            <w:jc w:val="right"/>
            <w:rPr>
              <w:color w:val="004494"/>
              <w:sz w:val="16"/>
              <w:szCs w:val="16"/>
            </w:rPr>
          </w:pPr>
          <w:r>
            <w:rPr>
              <w:color w:val="004494"/>
              <w:sz w:val="16"/>
              <w:szCs w:val="16"/>
            </w:rPr>
            <w:fldChar w:fldCharType="begin"/>
          </w:r>
          <w:r>
            <w:rPr>
              <w:color w:val="004494"/>
              <w:sz w:val="16"/>
              <w:szCs w:val="16"/>
            </w:rPr>
            <w:instrText xml:space="preserve"> REF Type_of_document \h </w:instrText>
          </w:r>
          <w:r>
            <w:rPr>
              <w:color w:val="004494"/>
              <w:sz w:val="16"/>
              <w:szCs w:val="16"/>
            </w:rPr>
          </w:r>
          <w:r>
            <w:rPr>
              <w:color w:val="004494"/>
              <w:sz w:val="16"/>
              <w:szCs w:val="16"/>
            </w:rPr>
            <w:fldChar w:fldCharType="separate"/>
          </w:r>
          <w:r w:rsidR="00465FCF" w:rsidRPr="005374E0">
            <w:rPr>
              <w:color w:val="004494"/>
              <w:sz w:val="16"/>
              <w:szCs w:val="16"/>
            </w:rPr>
            <w:t>&lt;</w:t>
          </w:r>
          <w:r w:rsidR="00465FCF">
            <w:rPr>
              <w:color w:val="004494"/>
              <w:sz w:val="16"/>
              <w:szCs w:val="16"/>
            </w:rPr>
            <w:t>Blank template – type of document</w:t>
          </w:r>
          <w:r w:rsidR="00465FCF" w:rsidRPr="005374E0">
            <w:rPr>
              <w:color w:val="004494"/>
              <w:sz w:val="16"/>
              <w:szCs w:val="16"/>
            </w:rPr>
            <w:t>&gt;</w:t>
          </w:r>
          <w:r>
            <w:rPr>
              <w:color w:val="004494"/>
              <w:sz w:val="16"/>
              <w:szCs w:val="16"/>
            </w:rPr>
            <w:fldChar w:fldCharType="end"/>
          </w:r>
        </w:p>
        <w:p w14:paraId="79C307D2" w14:textId="77777777" w:rsidR="005448C9" w:rsidRDefault="008D16F3" w:rsidP="005448C9">
          <w:pPr>
            <w:tabs>
              <w:tab w:val="right" w:pos="9360"/>
            </w:tabs>
            <w:spacing w:after="0"/>
            <w:ind w:right="-108"/>
            <w:jc w:val="right"/>
            <w:rPr>
              <w:color w:val="004494"/>
              <w:sz w:val="16"/>
              <w:szCs w:val="16"/>
            </w:rPr>
          </w:pPr>
          <w:r>
            <w:rPr>
              <w:color w:val="004494"/>
              <w:sz w:val="16"/>
              <w:szCs w:val="16"/>
            </w:rPr>
            <w:fldChar w:fldCharType="begin"/>
          </w:r>
          <w:r>
            <w:rPr>
              <w:color w:val="004494"/>
              <w:sz w:val="16"/>
              <w:szCs w:val="16"/>
            </w:rPr>
            <w:instrText xml:space="preserve"> REF Short_title \h </w:instrText>
          </w:r>
          <w:r>
            <w:rPr>
              <w:color w:val="004494"/>
              <w:sz w:val="16"/>
              <w:szCs w:val="16"/>
            </w:rPr>
          </w:r>
          <w:r>
            <w:rPr>
              <w:color w:val="004494"/>
              <w:sz w:val="16"/>
              <w:szCs w:val="16"/>
            </w:rPr>
            <w:fldChar w:fldCharType="separate"/>
          </w:r>
          <w:sdt>
            <w:sdtPr>
              <w:rPr>
                <w:color w:val="004494"/>
                <w:sz w:val="16"/>
                <w:szCs w:val="16"/>
              </w:rPr>
              <w:alias w:val="Short_title"/>
              <w:tag w:val="Short_title"/>
              <w:id w:val="933555285"/>
              <w:lock w:val="sdtLocked"/>
            </w:sdtPr>
            <w:sdtContent>
              <w:r w:rsidR="00465FCF" w:rsidRPr="005374E0">
                <w:rPr>
                  <w:color w:val="004494"/>
                  <w:sz w:val="16"/>
                  <w:szCs w:val="16"/>
                </w:rPr>
                <w:t>&lt;</w:t>
              </w:r>
              <w:r w:rsidR="00465FCF">
                <w:rPr>
                  <w:color w:val="004494"/>
                  <w:sz w:val="16"/>
                  <w:szCs w:val="16"/>
                </w:rPr>
                <w:t>Short title</w:t>
              </w:r>
              <w:r w:rsidR="00465FCF" w:rsidRPr="005374E0">
                <w:rPr>
                  <w:color w:val="004494"/>
                  <w:sz w:val="16"/>
                  <w:szCs w:val="16"/>
                </w:rPr>
                <w:t>&gt;</w:t>
              </w:r>
            </w:sdtContent>
          </w:sdt>
          <w:r>
            <w:rPr>
              <w:color w:val="004494"/>
              <w:sz w:val="16"/>
              <w:szCs w:val="16"/>
            </w:rPr>
            <w:fldChar w:fldCharType="end"/>
          </w:r>
        </w:p>
        <w:p w14:paraId="4A0FEB5D" w14:textId="77777777" w:rsidR="008803A1" w:rsidRPr="00970595" w:rsidRDefault="00E60E5A" w:rsidP="00F7523E">
          <w:pPr>
            <w:tabs>
              <w:tab w:val="right" w:pos="9639"/>
            </w:tabs>
            <w:spacing w:after="0"/>
            <w:ind w:right="-108"/>
            <w:jc w:val="right"/>
            <w:rPr>
              <w:color w:val="004494"/>
              <w:sz w:val="16"/>
              <w:szCs w:val="16"/>
              <w:lang w:val="en-US"/>
            </w:rPr>
          </w:pPr>
          <w:r>
            <w:rPr>
              <w:color w:val="004494"/>
              <w:sz w:val="16"/>
              <w:szCs w:val="16"/>
            </w:rPr>
            <w:fldChar w:fldCharType="begin"/>
          </w:r>
          <w:r>
            <w:rPr>
              <w:color w:val="004494"/>
              <w:sz w:val="16"/>
              <w:szCs w:val="16"/>
              <w:lang w:val="en-US"/>
            </w:rPr>
            <w:instrText xml:space="preserve"> REF Code_V_x_y \h </w:instrText>
          </w:r>
          <w:r>
            <w:rPr>
              <w:color w:val="004494"/>
              <w:sz w:val="16"/>
              <w:szCs w:val="16"/>
            </w:rPr>
          </w:r>
          <w:r>
            <w:rPr>
              <w:color w:val="004494"/>
              <w:sz w:val="16"/>
              <w:szCs w:val="16"/>
            </w:rPr>
            <w:fldChar w:fldCharType="separate"/>
          </w:r>
          <w:sdt>
            <w:sdtPr>
              <w:rPr>
                <w:color w:val="004494"/>
                <w:sz w:val="16"/>
                <w:szCs w:val="16"/>
              </w:rPr>
              <w:alias w:val="Code V x.y"/>
              <w:tag w:val="Code V x.y"/>
              <w:id w:val="1481116837"/>
            </w:sdtPr>
            <w:sdtContent>
              <w:r w:rsidR="00465FCF" w:rsidRPr="005374E0">
                <w:rPr>
                  <w:color w:val="004494"/>
                  <w:sz w:val="16"/>
                  <w:szCs w:val="16"/>
                </w:rPr>
                <w:t>&lt;</w:t>
              </w:r>
              <w:r w:rsidR="00465FCF">
                <w:rPr>
                  <w:color w:val="004494"/>
                  <w:sz w:val="16"/>
                  <w:szCs w:val="16"/>
                </w:rPr>
                <w:t xml:space="preserve">Code V </w:t>
              </w:r>
              <w:proofErr w:type="spellStart"/>
              <w:r w:rsidR="00465FCF">
                <w:rPr>
                  <w:color w:val="004494"/>
                  <w:sz w:val="16"/>
                  <w:szCs w:val="16"/>
                </w:rPr>
                <w:t>x.y</w:t>
              </w:r>
              <w:proofErr w:type="spellEnd"/>
              <w:r w:rsidR="00465FCF" w:rsidRPr="005374E0">
                <w:rPr>
                  <w:color w:val="004494"/>
                  <w:sz w:val="16"/>
                  <w:szCs w:val="16"/>
                </w:rPr>
                <w:t>&gt;</w:t>
              </w:r>
            </w:sdtContent>
          </w:sdt>
          <w:r>
            <w:rPr>
              <w:color w:val="004494"/>
              <w:sz w:val="16"/>
              <w:szCs w:val="16"/>
            </w:rPr>
            <w:fldChar w:fldCharType="end"/>
          </w:r>
        </w:p>
      </w:tc>
    </w:tr>
  </w:tbl>
  <w:p w14:paraId="2B6EFFE2" w14:textId="77777777" w:rsidR="00F7419F" w:rsidRPr="00917656" w:rsidRDefault="00F7419F" w:rsidP="008803A1">
    <w:pPr>
      <w:pStyle w:val="Header"/>
      <w:jc w:val="bot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3"/>
      <w:tblW w:w="5421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4"/>
      <w:gridCol w:w="6197"/>
    </w:tblGrid>
    <w:tr w:rsidR="005374E0" w:rsidRPr="005374E0" w14:paraId="02FCFD57" w14:textId="77777777" w:rsidTr="00D27766">
      <w:trPr>
        <w:trHeight w:val="1701"/>
      </w:trPr>
      <w:tc>
        <w:tcPr>
          <w:tcW w:w="2035" w:type="pct"/>
          <w:vAlign w:val="center"/>
        </w:tcPr>
        <w:p w14:paraId="5CB197A8" w14:textId="77777777" w:rsidR="005374E0" w:rsidRPr="005374E0" w:rsidRDefault="005374E0" w:rsidP="005374E0">
          <w:pPr>
            <w:spacing w:after="0"/>
            <w:ind w:left="-113"/>
            <w:jc w:val="left"/>
            <w:rPr>
              <w:noProof/>
              <w:color w:val="0C4DA2"/>
              <w:sz w:val="18"/>
              <w:lang w:eastAsia="en-GB"/>
            </w:rPr>
          </w:pPr>
          <w:r w:rsidRPr="005374E0">
            <w:rPr>
              <w:noProof/>
              <w:color w:val="0C4DA2"/>
              <w:sz w:val="18"/>
              <w:lang w:val="en-US" w:eastAsia="zh-CN"/>
            </w:rPr>
            <w:drawing>
              <wp:inline distT="0" distB="0" distL="0" distR="0" wp14:anchorId="61D26BA8" wp14:editId="6078E665">
                <wp:extent cx="1425575" cy="1079500"/>
                <wp:effectExtent l="0" t="0" r="3175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RA-rgb-300dpi_copy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5575" cy="1079500"/>
                        </a:xfrm>
                        <a:prstGeom prst="rect">
                          <a:avLst/>
                        </a:prstGeom>
                        <a:extLst>
                          <a:ext uri="{FAA26D3D-D897-4be2-8F04-BA451C77F1D7}">
                            <ma14:placeholder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65" w:type="pct"/>
        </w:tcPr>
        <w:sdt>
          <w:sdtPr>
            <w:rPr>
              <w:color w:val="004494"/>
              <w:sz w:val="16"/>
              <w:szCs w:val="16"/>
            </w:rPr>
            <w:alias w:val="Type of document"/>
            <w:tag w:val="Type of document"/>
            <w:id w:val="38560414"/>
            <w:lock w:val="sdtLocked"/>
          </w:sdtPr>
          <w:sdtEndPr/>
          <w:sdtContent>
            <w:bookmarkStart w:id="0" w:name="Type_of_document" w:displacedByCustomXml="prev"/>
            <w:p w14:paraId="2413E8B1" w14:textId="77777777" w:rsidR="005374E0" w:rsidRDefault="005374E0" w:rsidP="00970595">
              <w:pPr>
                <w:tabs>
                  <w:tab w:val="right" w:pos="9360"/>
                </w:tabs>
                <w:spacing w:after="0"/>
                <w:ind w:right="-108"/>
                <w:jc w:val="right"/>
                <w:rPr>
                  <w:color w:val="004494"/>
                  <w:sz w:val="16"/>
                  <w:szCs w:val="16"/>
                </w:rPr>
              </w:pPr>
              <w:r w:rsidRPr="005374E0">
                <w:rPr>
                  <w:color w:val="004494"/>
                  <w:sz w:val="16"/>
                  <w:szCs w:val="16"/>
                </w:rPr>
                <w:t>&lt;</w:t>
              </w:r>
              <w:r w:rsidR="00970595">
                <w:rPr>
                  <w:color w:val="004494"/>
                  <w:sz w:val="16"/>
                  <w:szCs w:val="16"/>
                </w:rPr>
                <w:t>Blank template</w:t>
              </w:r>
              <w:r w:rsidR="004A3609">
                <w:rPr>
                  <w:color w:val="004494"/>
                  <w:sz w:val="16"/>
                  <w:szCs w:val="16"/>
                </w:rPr>
                <w:t xml:space="preserve"> – type of document</w:t>
              </w:r>
              <w:r w:rsidRPr="005374E0">
                <w:rPr>
                  <w:color w:val="004494"/>
                  <w:sz w:val="16"/>
                  <w:szCs w:val="16"/>
                </w:rPr>
                <w:t>&gt;</w:t>
              </w:r>
            </w:p>
            <w:bookmarkEnd w:id="0" w:displacedByCustomXml="next"/>
          </w:sdtContent>
        </w:sdt>
        <w:bookmarkStart w:id="1" w:name="Short_title" w:displacedByCustomXml="next"/>
        <w:sdt>
          <w:sdtPr>
            <w:rPr>
              <w:color w:val="004494"/>
              <w:sz w:val="16"/>
              <w:szCs w:val="16"/>
            </w:rPr>
            <w:alias w:val="Short_title"/>
            <w:tag w:val="Short_title"/>
            <w:id w:val="142322756"/>
            <w:lock w:val="sdtLocked"/>
          </w:sdtPr>
          <w:sdtEndPr/>
          <w:sdtContent>
            <w:p w14:paraId="2AD28DEB" w14:textId="77777777" w:rsidR="004A3609" w:rsidRDefault="004A3609" w:rsidP="004A3609">
              <w:pPr>
                <w:tabs>
                  <w:tab w:val="right" w:pos="9360"/>
                </w:tabs>
                <w:spacing w:after="0"/>
                <w:ind w:right="-108"/>
                <w:jc w:val="right"/>
                <w:rPr>
                  <w:color w:val="004494"/>
                  <w:sz w:val="16"/>
                  <w:szCs w:val="16"/>
                </w:rPr>
              </w:pPr>
              <w:r w:rsidRPr="005374E0">
                <w:rPr>
                  <w:color w:val="004494"/>
                  <w:sz w:val="16"/>
                  <w:szCs w:val="16"/>
                </w:rPr>
                <w:t>&lt;</w:t>
              </w:r>
              <w:r w:rsidR="00B45CDC">
                <w:rPr>
                  <w:color w:val="004494"/>
                  <w:sz w:val="16"/>
                  <w:szCs w:val="16"/>
                </w:rPr>
                <w:t>Short title</w:t>
              </w:r>
              <w:r w:rsidRPr="005374E0">
                <w:rPr>
                  <w:color w:val="004494"/>
                  <w:sz w:val="16"/>
                  <w:szCs w:val="16"/>
                </w:rPr>
                <w:t>&gt;</w:t>
              </w:r>
            </w:p>
          </w:sdtContent>
        </w:sdt>
        <w:bookmarkEnd w:id="1" w:displacedByCustomXml="prev"/>
        <w:bookmarkStart w:id="2" w:name="Code_V_x_y" w:displacedByCustomXml="next"/>
        <w:sdt>
          <w:sdtPr>
            <w:rPr>
              <w:color w:val="004494"/>
              <w:sz w:val="16"/>
              <w:szCs w:val="16"/>
            </w:rPr>
            <w:alias w:val="Code V x.y"/>
            <w:tag w:val="Code V x.y"/>
            <w:id w:val="1768420682"/>
          </w:sdtPr>
          <w:sdtEndPr/>
          <w:sdtContent>
            <w:p w14:paraId="6A9B2C03" w14:textId="77777777" w:rsidR="004A3609" w:rsidRDefault="004A3609" w:rsidP="004A3609">
              <w:pPr>
                <w:tabs>
                  <w:tab w:val="right" w:pos="9360"/>
                </w:tabs>
                <w:spacing w:after="0"/>
                <w:ind w:right="-108"/>
                <w:jc w:val="right"/>
                <w:rPr>
                  <w:color w:val="004494"/>
                  <w:sz w:val="16"/>
                  <w:szCs w:val="16"/>
                </w:rPr>
              </w:pPr>
              <w:r w:rsidRPr="005374E0">
                <w:rPr>
                  <w:color w:val="004494"/>
                  <w:sz w:val="16"/>
                  <w:szCs w:val="16"/>
                </w:rPr>
                <w:t>&lt;</w:t>
              </w:r>
              <w:r>
                <w:rPr>
                  <w:color w:val="004494"/>
                  <w:sz w:val="16"/>
                  <w:szCs w:val="16"/>
                </w:rPr>
                <w:t xml:space="preserve">Code V </w:t>
              </w:r>
              <w:proofErr w:type="spellStart"/>
              <w:r>
                <w:rPr>
                  <w:color w:val="004494"/>
                  <w:sz w:val="16"/>
                  <w:szCs w:val="16"/>
                </w:rPr>
                <w:t>x.y</w:t>
              </w:r>
              <w:proofErr w:type="spellEnd"/>
              <w:r w:rsidRPr="005374E0">
                <w:rPr>
                  <w:color w:val="004494"/>
                  <w:sz w:val="16"/>
                  <w:szCs w:val="16"/>
                </w:rPr>
                <w:t>&gt;</w:t>
              </w:r>
            </w:p>
          </w:sdtContent>
        </w:sdt>
        <w:bookmarkEnd w:id="2" w:displacedByCustomXml="prev"/>
        <w:p w14:paraId="5DF45F68" w14:textId="77777777" w:rsidR="004A3609" w:rsidRPr="005374E0" w:rsidRDefault="004A3609" w:rsidP="00D27766">
          <w:pPr>
            <w:tabs>
              <w:tab w:val="right" w:pos="9360"/>
            </w:tabs>
            <w:spacing w:after="0"/>
            <w:ind w:left="599" w:right="-108" w:firstLine="457"/>
            <w:jc w:val="right"/>
            <w:rPr>
              <w:color w:val="0C4DA2"/>
              <w:sz w:val="18"/>
            </w:rPr>
          </w:pPr>
        </w:p>
      </w:tc>
    </w:tr>
    <w:tr w:rsidR="005374E0" w:rsidRPr="005374E0" w14:paraId="475814B4" w14:textId="77777777" w:rsidTr="00D27766">
      <w:trPr>
        <w:trHeight w:val="581"/>
      </w:trPr>
      <w:tc>
        <w:tcPr>
          <w:tcW w:w="2035" w:type="pct"/>
          <w:vAlign w:val="center"/>
        </w:tcPr>
        <w:p w14:paraId="3E8F9CF1" w14:textId="77777777" w:rsidR="005374E0" w:rsidRPr="005374E0" w:rsidRDefault="00D27766" w:rsidP="00D27766">
          <w:pPr>
            <w:spacing w:after="0"/>
            <w:ind w:left="680" w:right="-391"/>
            <w:jc w:val="left"/>
            <w:rPr>
              <w:noProof/>
              <w:color w:val="0C4DA2"/>
              <w:sz w:val="18"/>
            </w:rPr>
          </w:pPr>
          <w:r w:rsidRPr="00D27766">
            <w:rPr>
              <w:rFonts w:eastAsia="SimSun" w:cs="Lucida Sans"/>
              <w:color w:val="004494"/>
              <w:sz w:val="20"/>
              <w:szCs w:val="18"/>
              <w:lang w:eastAsia="zh-CN"/>
            </w:rPr>
            <w:t xml:space="preserve">Moving Europe towards a </w:t>
          </w:r>
          <w:r>
            <w:rPr>
              <w:rFonts w:eastAsia="SimSun" w:cs="Lucida Sans"/>
              <w:color w:val="004494"/>
              <w:sz w:val="20"/>
              <w:szCs w:val="18"/>
              <w:lang w:eastAsia="zh-CN"/>
            </w:rPr>
            <w:t>s</w:t>
          </w:r>
          <w:r w:rsidRPr="00D27766">
            <w:rPr>
              <w:rFonts w:eastAsia="SimSun" w:cs="Lucida Sans"/>
              <w:color w:val="004494"/>
              <w:sz w:val="20"/>
              <w:szCs w:val="18"/>
              <w:lang w:eastAsia="zh-CN"/>
            </w:rPr>
            <w:t>ustainable</w:t>
          </w:r>
          <w:r>
            <w:rPr>
              <w:rFonts w:eastAsia="SimSun" w:cs="Lucida Sans"/>
              <w:color w:val="004494"/>
              <w:sz w:val="20"/>
              <w:szCs w:val="18"/>
              <w:lang w:eastAsia="zh-CN"/>
            </w:rPr>
            <w:t xml:space="preserve"> </w:t>
          </w:r>
          <w:r w:rsidRPr="00D27766">
            <w:rPr>
              <w:rFonts w:eastAsia="SimSun" w:cs="Lucida Sans"/>
              <w:color w:val="004494"/>
              <w:sz w:val="20"/>
              <w:szCs w:val="18"/>
              <w:lang w:eastAsia="zh-CN"/>
            </w:rPr>
            <w:t>and safe railway system without</w:t>
          </w:r>
          <w:r>
            <w:rPr>
              <w:rFonts w:eastAsia="SimSun" w:cs="Lucida Sans"/>
              <w:color w:val="004494"/>
              <w:sz w:val="20"/>
              <w:szCs w:val="18"/>
              <w:lang w:eastAsia="zh-CN"/>
            </w:rPr>
            <w:t xml:space="preserve"> f</w:t>
          </w:r>
          <w:r w:rsidRPr="00D27766">
            <w:rPr>
              <w:rFonts w:eastAsia="SimSun" w:cs="Lucida Sans"/>
              <w:color w:val="004494"/>
              <w:sz w:val="20"/>
              <w:szCs w:val="18"/>
              <w:lang w:eastAsia="zh-CN"/>
            </w:rPr>
            <w:t>rontiers.</w:t>
          </w:r>
        </w:p>
      </w:tc>
      <w:tc>
        <w:tcPr>
          <w:tcW w:w="2965" w:type="pct"/>
        </w:tcPr>
        <w:p w14:paraId="26849515" w14:textId="77777777" w:rsidR="005374E0" w:rsidRPr="005374E0" w:rsidRDefault="005374E0" w:rsidP="005374E0">
          <w:pPr>
            <w:tabs>
              <w:tab w:val="right" w:pos="9639"/>
            </w:tabs>
            <w:spacing w:after="0" w:line="276" w:lineRule="auto"/>
            <w:jc w:val="right"/>
            <w:rPr>
              <w:color w:val="0C4DA2"/>
              <w:sz w:val="18"/>
              <w:szCs w:val="18"/>
            </w:rPr>
          </w:pPr>
        </w:p>
      </w:tc>
    </w:tr>
  </w:tbl>
  <w:p w14:paraId="191F2193" w14:textId="77777777" w:rsidR="00F7419F" w:rsidRPr="00F7419F" w:rsidRDefault="00F7419F" w:rsidP="005374E0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1E5B"/>
    <w:multiLevelType w:val="hybridMultilevel"/>
    <w:tmpl w:val="E2FC6E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DA2F9F"/>
    <w:multiLevelType w:val="hybridMultilevel"/>
    <w:tmpl w:val="913C4EA6"/>
    <w:lvl w:ilvl="0" w:tplc="22044D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DD0762"/>
    <w:multiLevelType w:val="hybridMultilevel"/>
    <w:tmpl w:val="F3220FF4"/>
    <w:lvl w:ilvl="0" w:tplc="40F8DD66">
      <w:start w:val="1"/>
      <w:numFmt w:val="bullet"/>
      <w:lvlText w:val="›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D38E5"/>
    <w:multiLevelType w:val="hybridMultilevel"/>
    <w:tmpl w:val="56E0577E"/>
    <w:lvl w:ilvl="0" w:tplc="389077D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D13F1A"/>
    <w:multiLevelType w:val="hybridMultilevel"/>
    <w:tmpl w:val="8FF886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2D4C9C"/>
    <w:multiLevelType w:val="hybridMultilevel"/>
    <w:tmpl w:val="149610BC"/>
    <w:lvl w:ilvl="0" w:tplc="3EC68894">
      <w:start w:val="1"/>
      <w:numFmt w:val="bullet"/>
      <w:pStyle w:val="ERAbulletpoint"/>
      <w:lvlText w:val="›"/>
      <w:lvlJc w:val="left"/>
      <w:pPr>
        <w:ind w:left="1440" w:hanging="360"/>
      </w:pPr>
      <w:rPr>
        <w:rFonts w:ascii="Calibri" w:hAnsi="Calibri" w:hint="default"/>
        <w:color w:val="094595" w:themeColor="text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99015B1"/>
    <w:multiLevelType w:val="hybridMultilevel"/>
    <w:tmpl w:val="53041D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CB4D73"/>
    <w:multiLevelType w:val="hybridMultilevel"/>
    <w:tmpl w:val="00A2921C"/>
    <w:lvl w:ilvl="0" w:tplc="40F8DD66">
      <w:start w:val="1"/>
      <w:numFmt w:val="bullet"/>
      <w:lvlText w:val="›"/>
      <w:lvlJc w:val="left"/>
      <w:pPr>
        <w:ind w:left="144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3572933"/>
    <w:multiLevelType w:val="hybridMultilevel"/>
    <w:tmpl w:val="A85EC4C2"/>
    <w:lvl w:ilvl="0" w:tplc="C4A0C47C">
      <w:start w:val="1"/>
      <w:numFmt w:val="bullet"/>
      <w:lvlText w:val="›"/>
      <w:lvlJc w:val="left"/>
      <w:pPr>
        <w:ind w:left="720" w:hanging="360"/>
      </w:pPr>
      <w:rPr>
        <w:rFonts w:ascii="Calibri" w:hAnsi="Calibri" w:hint="default"/>
        <w:color w:val="094595" w:themeColor="text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F34915"/>
    <w:multiLevelType w:val="hybridMultilevel"/>
    <w:tmpl w:val="E912EF42"/>
    <w:lvl w:ilvl="0" w:tplc="40F8DD66">
      <w:start w:val="1"/>
      <w:numFmt w:val="bullet"/>
      <w:lvlText w:val="›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D92CF8"/>
    <w:multiLevelType w:val="hybridMultilevel"/>
    <w:tmpl w:val="A4EEF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7B167B"/>
    <w:multiLevelType w:val="hybridMultilevel"/>
    <w:tmpl w:val="2722BDA0"/>
    <w:lvl w:ilvl="0" w:tplc="40F8DD66">
      <w:start w:val="1"/>
      <w:numFmt w:val="bullet"/>
      <w:lvlText w:val="›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592361"/>
    <w:multiLevelType w:val="hybridMultilevel"/>
    <w:tmpl w:val="1034D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723D9A"/>
    <w:multiLevelType w:val="hybridMultilevel"/>
    <w:tmpl w:val="1C46E95A"/>
    <w:lvl w:ilvl="0" w:tplc="C4A0C47C">
      <w:start w:val="1"/>
      <w:numFmt w:val="bullet"/>
      <w:lvlText w:val="›"/>
      <w:lvlJc w:val="left"/>
      <w:pPr>
        <w:ind w:left="720" w:hanging="360"/>
      </w:pPr>
      <w:rPr>
        <w:rFonts w:ascii="Calibri" w:hAnsi="Calibri" w:hint="default"/>
        <w:color w:val="094595" w:themeColor="text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3A06BE"/>
    <w:multiLevelType w:val="hybridMultilevel"/>
    <w:tmpl w:val="ECF662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3F7103"/>
    <w:multiLevelType w:val="hybridMultilevel"/>
    <w:tmpl w:val="87AEBF2A"/>
    <w:lvl w:ilvl="0" w:tplc="C4A0C47C">
      <w:start w:val="1"/>
      <w:numFmt w:val="bullet"/>
      <w:lvlText w:val="›"/>
      <w:lvlJc w:val="left"/>
      <w:pPr>
        <w:ind w:left="720" w:hanging="360"/>
      </w:pPr>
      <w:rPr>
        <w:rFonts w:ascii="Calibri" w:hAnsi="Calibri" w:hint="default"/>
        <w:color w:val="094595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641854"/>
    <w:multiLevelType w:val="hybridMultilevel"/>
    <w:tmpl w:val="9E7A5EE8"/>
    <w:lvl w:ilvl="0" w:tplc="C66CAB4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CA32DC"/>
    <w:multiLevelType w:val="hybridMultilevel"/>
    <w:tmpl w:val="4A3E7D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A00296"/>
    <w:multiLevelType w:val="hybridMultilevel"/>
    <w:tmpl w:val="BB645A52"/>
    <w:lvl w:ilvl="0" w:tplc="40F8DD66">
      <w:start w:val="1"/>
      <w:numFmt w:val="bullet"/>
      <w:lvlText w:val="›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E258D1"/>
    <w:multiLevelType w:val="hybridMultilevel"/>
    <w:tmpl w:val="E3220D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90857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61624612">
    <w:abstractNumId w:val="3"/>
  </w:num>
  <w:num w:numId="3" w16cid:durableId="1813791443">
    <w:abstractNumId w:val="12"/>
  </w:num>
  <w:num w:numId="4" w16cid:durableId="1601257908">
    <w:abstractNumId w:val="7"/>
  </w:num>
  <w:num w:numId="5" w16cid:durableId="614093762">
    <w:abstractNumId w:val="18"/>
  </w:num>
  <w:num w:numId="6" w16cid:durableId="1761946345">
    <w:abstractNumId w:val="9"/>
  </w:num>
  <w:num w:numId="7" w16cid:durableId="770587408">
    <w:abstractNumId w:val="10"/>
  </w:num>
  <w:num w:numId="8" w16cid:durableId="438569876">
    <w:abstractNumId w:val="11"/>
  </w:num>
  <w:num w:numId="9" w16cid:durableId="1846359346">
    <w:abstractNumId w:val="6"/>
  </w:num>
  <w:num w:numId="10" w16cid:durableId="2129422822">
    <w:abstractNumId w:val="0"/>
  </w:num>
  <w:num w:numId="11" w16cid:durableId="1503810097">
    <w:abstractNumId w:val="8"/>
  </w:num>
  <w:num w:numId="12" w16cid:durableId="949823867">
    <w:abstractNumId w:val="13"/>
  </w:num>
  <w:num w:numId="13" w16cid:durableId="1955206233">
    <w:abstractNumId w:val="2"/>
  </w:num>
  <w:num w:numId="14" w16cid:durableId="1189223763">
    <w:abstractNumId w:val="15"/>
  </w:num>
  <w:num w:numId="15" w16cid:durableId="1299191145">
    <w:abstractNumId w:val="5"/>
  </w:num>
  <w:num w:numId="16" w16cid:durableId="1883593644">
    <w:abstractNumId w:val="1"/>
  </w:num>
  <w:num w:numId="17" w16cid:durableId="243729654">
    <w:abstractNumId w:val="19"/>
  </w:num>
  <w:num w:numId="18" w16cid:durableId="1247954479">
    <w:abstractNumId w:val="4"/>
  </w:num>
  <w:num w:numId="19" w16cid:durableId="1493566869">
    <w:abstractNumId w:val="16"/>
  </w:num>
  <w:num w:numId="20" w16cid:durableId="1125999441">
    <w:abstractNumId w:val="14"/>
  </w:num>
  <w:num w:numId="21" w16cid:durableId="201595349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FCF"/>
    <w:rsid w:val="000064A9"/>
    <w:rsid w:val="00006B7E"/>
    <w:rsid w:val="00011829"/>
    <w:rsid w:val="00020D77"/>
    <w:rsid w:val="0002326B"/>
    <w:rsid w:val="00025472"/>
    <w:rsid w:val="00040375"/>
    <w:rsid w:val="00043E4B"/>
    <w:rsid w:val="00047BAB"/>
    <w:rsid w:val="00050814"/>
    <w:rsid w:val="00052E37"/>
    <w:rsid w:val="000532FF"/>
    <w:rsid w:val="00061C9B"/>
    <w:rsid w:val="00067E9F"/>
    <w:rsid w:val="0007198A"/>
    <w:rsid w:val="00084178"/>
    <w:rsid w:val="00091B33"/>
    <w:rsid w:val="00093DC0"/>
    <w:rsid w:val="000A112C"/>
    <w:rsid w:val="000A234F"/>
    <w:rsid w:val="000A3D04"/>
    <w:rsid w:val="000A78DD"/>
    <w:rsid w:val="000B23A4"/>
    <w:rsid w:val="000B54EC"/>
    <w:rsid w:val="000B621E"/>
    <w:rsid w:val="000C59B7"/>
    <w:rsid w:val="000C6288"/>
    <w:rsid w:val="000C6F03"/>
    <w:rsid w:val="000D6A15"/>
    <w:rsid w:val="000D7CA7"/>
    <w:rsid w:val="000E116D"/>
    <w:rsid w:val="000F1520"/>
    <w:rsid w:val="000F3719"/>
    <w:rsid w:val="00113AB9"/>
    <w:rsid w:val="00120407"/>
    <w:rsid w:val="001225ED"/>
    <w:rsid w:val="001233FE"/>
    <w:rsid w:val="001251E2"/>
    <w:rsid w:val="001257D6"/>
    <w:rsid w:val="00131CC7"/>
    <w:rsid w:val="001326B7"/>
    <w:rsid w:val="00134831"/>
    <w:rsid w:val="00137122"/>
    <w:rsid w:val="00141906"/>
    <w:rsid w:val="00142013"/>
    <w:rsid w:val="00162160"/>
    <w:rsid w:val="001651E9"/>
    <w:rsid w:val="00165D0A"/>
    <w:rsid w:val="00167641"/>
    <w:rsid w:val="00186B54"/>
    <w:rsid w:val="001878FD"/>
    <w:rsid w:val="0019060C"/>
    <w:rsid w:val="001912EE"/>
    <w:rsid w:val="00194D03"/>
    <w:rsid w:val="001A0D3B"/>
    <w:rsid w:val="001A214B"/>
    <w:rsid w:val="001A43B1"/>
    <w:rsid w:val="001B546B"/>
    <w:rsid w:val="001C2143"/>
    <w:rsid w:val="001C2CAD"/>
    <w:rsid w:val="001D3BD4"/>
    <w:rsid w:val="001D3DC2"/>
    <w:rsid w:val="001E378C"/>
    <w:rsid w:val="001E435F"/>
    <w:rsid w:val="001F49FF"/>
    <w:rsid w:val="001F7B70"/>
    <w:rsid w:val="002009F5"/>
    <w:rsid w:val="00200BBA"/>
    <w:rsid w:val="00202832"/>
    <w:rsid w:val="002124F4"/>
    <w:rsid w:val="00213092"/>
    <w:rsid w:val="00217885"/>
    <w:rsid w:val="0022502F"/>
    <w:rsid w:val="00227B8A"/>
    <w:rsid w:val="0023034C"/>
    <w:rsid w:val="00230419"/>
    <w:rsid w:val="002404D4"/>
    <w:rsid w:val="0024207C"/>
    <w:rsid w:val="00243E06"/>
    <w:rsid w:val="00245620"/>
    <w:rsid w:val="0024797B"/>
    <w:rsid w:val="00257A08"/>
    <w:rsid w:val="0026585F"/>
    <w:rsid w:val="00270118"/>
    <w:rsid w:val="00270C63"/>
    <w:rsid w:val="00280153"/>
    <w:rsid w:val="002807A4"/>
    <w:rsid w:val="00284F68"/>
    <w:rsid w:val="00296567"/>
    <w:rsid w:val="002A3936"/>
    <w:rsid w:val="002B14DD"/>
    <w:rsid w:val="002B2B31"/>
    <w:rsid w:val="002B4162"/>
    <w:rsid w:val="002B4F8A"/>
    <w:rsid w:val="002C1DD3"/>
    <w:rsid w:val="002C2395"/>
    <w:rsid w:val="002C2724"/>
    <w:rsid w:val="002C41EA"/>
    <w:rsid w:val="002C5688"/>
    <w:rsid w:val="002D50B0"/>
    <w:rsid w:val="002D536C"/>
    <w:rsid w:val="002E6DE0"/>
    <w:rsid w:val="002F317B"/>
    <w:rsid w:val="002F36D5"/>
    <w:rsid w:val="002F6736"/>
    <w:rsid w:val="002F7AA8"/>
    <w:rsid w:val="002F7FAC"/>
    <w:rsid w:val="0030164D"/>
    <w:rsid w:val="0031390F"/>
    <w:rsid w:val="00313910"/>
    <w:rsid w:val="00322E41"/>
    <w:rsid w:val="00332ECD"/>
    <w:rsid w:val="00334382"/>
    <w:rsid w:val="00335DB7"/>
    <w:rsid w:val="003407C7"/>
    <w:rsid w:val="00340C2A"/>
    <w:rsid w:val="00346788"/>
    <w:rsid w:val="003501E5"/>
    <w:rsid w:val="003502CE"/>
    <w:rsid w:val="00350B9B"/>
    <w:rsid w:val="00373C42"/>
    <w:rsid w:val="00380423"/>
    <w:rsid w:val="00382634"/>
    <w:rsid w:val="003836C0"/>
    <w:rsid w:val="003963E8"/>
    <w:rsid w:val="003972ED"/>
    <w:rsid w:val="003A2D72"/>
    <w:rsid w:val="003A5595"/>
    <w:rsid w:val="003A7F58"/>
    <w:rsid w:val="003B0B95"/>
    <w:rsid w:val="003B37E8"/>
    <w:rsid w:val="003B5166"/>
    <w:rsid w:val="003B5738"/>
    <w:rsid w:val="003B5FEE"/>
    <w:rsid w:val="003B78E2"/>
    <w:rsid w:val="003C3571"/>
    <w:rsid w:val="003C5CB2"/>
    <w:rsid w:val="003D020C"/>
    <w:rsid w:val="003D47C9"/>
    <w:rsid w:val="003E1117"/>
    <w:rsid w:val="003E5254"/>
    <w:rsid w:val="003F6572"/>
    <w:rsid w:val="003F76D1"/>
    <w:rsid w:val="004037E8"/>
    <w:rsid w:val="004108ED"/>
    <w:rsid w:val="00411416"/>
    <w:rsid w:val="004138ED"/>
    <w:rsid w:val="00416761"/>
    <w:rsid w:val="0042199F"/>
    <w:rsid w:val="004228D6"/>
    <w:rsid w:val="00423743"/>
    <w:rsid w:val="00423DA2"/>
    <w:rsid w:val="00424C77"/>
    <w:rsid w:val="00425A5F"/>
    <w:rsid w:val="00434830"/>
    <w:rsid w:val="00434B90"/>
    <w:rsid w:val="00442753"/>
    <w:rsid w:val="00461D80"/>
    <w:rsid w:val="00462AD3"/>
    <w:rsid w:val="00462F3F"/>
    <w:rsid w:val="00463555"/>
    <w:rsid w:val="00465965"/>
    <w:rsid w:val="00465A26"/>
    <w:rsid w:val="00465FCF"/>
    <w:rsid w:val="00466DCB"/>
    <w:rsid w:val="00467F59"/>
    <w:rsid w:val="004721FC"/>
    <w:rsid w:val="004A3609"/>
    <w:rsid w:val="004A760A"/>
    <w:rsid w:val="004B3497"/>
    <w:rsid w:val="004B419C"/>
    <w:rsid w:val="004C01EB"/>
    <w:rsid w:val="004C25FA"/>
    <w:rsid w:val="004C2C73"/>
    <w:rsid w:val="004C4825"/>
    <w:rsid w:val="004D1E21"/>
    <w:rsid w:val="004D64A9"/>
    <w:rsid w:val="004D7AC1"/>
    <w:rsid w:val="004F02C3"/>
    <w:rsid w:val="004F059D"/>
    <w:rsid w:val="0050243A"/>
    <w:rsid w:val="00512CBB"/>
    <w:rsid w:val="00516D37"/>
    <w:rsid w:val="005257B9"/>
    <w:rsid w:val="00527192"/>
    <w:rsid w:val="00532B6C"/>
    <w:rsid w:val="00533E48"/>
    <w:rsid w:val="005342C1"/>
    <w:rsid w:val="00535A0D"/>
    <w:rsid w:val="00537411"/>
    <w:rsid w:val="005374E0"/>
    <w:rsid w:val="005448C9"/>
    <w:rsid w:val="00552A7B"/>
    <w:rsid w:val="005610BF"/>
    <w:rsid w:val="0056147B"/>
    <w:rsid w:val="0056196B"/>
    <w:rsid w:val="00563295"/>
    <w:rsid w:val="0056759E"/>
    <w:rsid w:val="00571433"/>
    <w:rsid w:val="005766A1"/>
    <w:rsid w:val="0057796E"/>
    <w:rsid w:val="00586259"/>
    <w:rsid w:val="00591477"/>
    <w:rsid w:val="005A09D1"/>
    <w:rsid w:val="005A4978"/>
    <w:rsid w:val="005A6D8C"/>
    <w:rsid w:val="005A7732"/>
    <w:rsid w:val="005C2952"/>
    <w:rsid w:val="005C3CBC"/>
    <w:rsid w:val="005C7BEA"/>
    <w:rsid w:val="005D0EE0"/>
    <w:rsid w:val="005E02DE"/>
    <w:rsid w:val="005E0C57"/>
    <w:rsid w:val="005E1CFF"/>
    <w:rsid w:val="005E49AE"/>
    <w:rsid w:val="005E7581"/>
    <w:rsid w:val="005F3C48"/>
    <w:rsid w:val="005F7D97"/>
    <w:rsid w:val="006045F1"/>
    <w:rsid w:val="00611815"/>
    <w:rsid w:val="0061610B"/>
    <w:rsid w:val="0061768C"/>
    <w:rsid w:val="00617DB0"/>
    <w:rsid w:val="00620F98"/>
    <w:rsid w:val="00622487"/>
    <w:rsid w:val="00626BE4"/>
    <w:rsid w:val="006279A3"/>
    <w:rsid w:val="00633308"/>
    <w:rsid w:val="00641FA8"/>
    <w:rsid w:val="006510D1"/>
    <w:rsid w:val="0065231B"/>
    <w:rsid w:val="00656B6D"/>
    <w:rsid w:val="006665CB"/>
    <w:rsid w:val="00672BF5"/>
    <w:rsid w:val="00683327"/>
    <w:rsid w:val="00686EBE"/>
    <w:rsid w:val="00687006"/>
    <w:rsid w:val="00687D94"/>
    <w:rsid w:val="0069010F"/>
    <w:rsid w:val="006932ED"/>
    <w:rsid w:val="00696C88"/>
    <w:rsid w:val="006B1809"/>
    <w:rsid w:val="006B46FF"/>
    <w:rsid w:val="006B4A9F"/>
    <w:rsid w:val="006B6F79"/>
    <w:rsid w:val="006C16B2"/>
    <w:rsid w:val="006D70F9"/>
    <w:rsid w:val="006D7694"/>
    <w:rsid w:val="006E4795"/>
    <w:rsid w:val="006F3204"/>
    <w:rsid w:val="006F4F77"/>
    <w:rsid w:val="006F72B8"/>
    <w:rsid w:val="007004E9"/>
    <w:rsid w:val="0070479B"/>
    <w:rsid w:val="00706F2C"/>
    <w:rsid w:val="00712D44"/>
    <w:rsid w:val="00715BE5"/>
    <w:rsid w:val="00717442"/>
    <w:rsid w:val="007176E4"/>
    <w:rsid w:val="00721603"/>
    <w:rsid w:val="00732D7C"/>
    <w:rsid w:val="00735908"/>
    <w:rsid w:val="007478AB"/>
    <w:rsid w:val="00752922"/>
    <w:rsid w:val="007553DA"/>
    <w:rsid w:val="0076289F"/>
    <w:rsid w:val="007645AA"/>
    <w:rsid w:val="00765FCA"/>
    <w:rsid w:val="007669EF"/>
    <w:rsid w:val="00784377"/>
    <w:rsid w:val="00790DA9"/>
    <w:rsid w:val="007923EA"/>
    <w:rsid w:val="007930D5"/>
    <w:rsid w:val="007938BB"/>
    <w:rsid w:val="00796349"/>
    <w:rsid w:val="007A1B1D"/>
    <w:rsid w:val="007A5561"/>
    <w:rsid w:val="007B5691"/>
    <w:rsid w:val="007C49D9"/>
    <w:rsid w:val="007D084E"/>
    <w:rsid w:val="007D1417"/>
    <w:rsid w:val="007D2156"/>
    <w:rsid w:val="007E034F"/>
    <w:rsid w:val="007E511C"/>
    <w:rsid w:val="007F0A4F"/>
    <w:rsid w:val="007F14A6"/>
    <w:rsid w:val="00802916"/>
    <w:rsid w:val="0080534E"/>
    <w:rsid w:val="008262E8"/>
    <w:rsid w:val="00840BC8"/>
    <w:rsid w:val="008455AD"/>
    <w:rsid w:val="00846569"/>
    <w:rsid w:val="0085368F"/>
    <w:rsid w:val="00855188"/>
    <w:rsid w:val="008632E0"/>
    <w:rsid w:val="0086527A"/>
    <w:rsid w:val="0086641B"/>
    <w:rsid w:val="00874395"/>
    <w:rsid w:val="0087708B"/>
    <w:rsid w:val="008803A1"/>
    <w:rsid w:val="00885824"/>
    <w:rsid w:val="008909C9"/>
    <w:rsid w:val="008918D1"/>
    <w:rsid w:val="00895A80"/>
    <w:rsid w:val="0089668B"/>
    <w:rsid w:val="00896D44"/>
    <w:rsid w:val="00897F4D"/>
    <w:rsid w:val="008B38C0"/>
    <w:rsid w:val="008D16F3"/>
    <w:rsid w:val="008D7C69"/>
    <w:rsid w:val="008E4F7C"/>
    <w:rsid w:val="008E70DF"/>
    <w:rsid w:val="008F369D"/>
    <w:rsid w:val="008F6536"/>
    <w:rsid w:val="009071AF"/>
    <w:rsid w:val="009129F5"/>
    <w:rsid w:val="00917656"/>
    <w:rsid w:val="00934E33"/>
    <w:rsid w:val="00940151"/>
    <w:rsid w:val="0095053E"/>
    <w:rsid w:val="00957928"/>
    <w:rsid w:val="00960D7E"/>
    <w:rsid w:val="00967381"/>
    <w:rsid w:val="00970595"/>
    <w:rsid w:val="00971048"/>
    <w:rsid w:val="00976813"/>
    <w:rsid w:val="009834B7"/>
    <w:rsid w:val="0098363F"/>
    <w:rsid w:val="00993277"/>
    <w:rsid w:val="009975A2"/>
    <w:rsid w:val="009A1374"/>
    <w:rsid w:val="009A242E"/>
    <w:rsid w:val="009A54F3"/>
    <w:rsid w:val="009A76BE"/>
    <w:rsid w:val="009B23B4"/>
    <w:rsid w:val="009B3C8A"/>
    <w:rsid w:val="009B62B8"/>
    <w:rsid w:val="009B776D"/>
    <w:rsid w:val="009B782B"/>
    <w:rsid w:val="009C1DE5"/>
    <w:rsid w:val="009C7ACD"/>
    <w:rsid w:val="009D3BB2"/>
    <w:rsid w:val="009D410C"/>
    <w:rsid w:val="009D42B8"/>
    <w:rsid w:val="009E172A"/>
    <w:rsid w:val="009E1CC8"/>
    <w:rsid w:val="009E1D67"/>
    <w:rsid w:val="009E2256"/>
    <w:rsid w:val="009E3230"/>
    <w:rsid w:val="009E39F2"/>
    <w:rsid w:val="009E7451"/>
    <w:rsid w:val="009F122C"/>
    <w:rsid w:val="009F5872"/>
    <w:rsid w:val="009F5B66"/>
    <w:rsid w:val="00A04912"/>
    <w:rsid w:val="00A05625"/>
    <w:rsid w:val="00A17DF7"/>
    <w:rsid w:val="00A20CCB"/>
    <w:rsid w:val="00A22A4E"/>
    <w:rsid w:val="00A232E2"/>
    <w:rsid w:val="00A25644"/>
    <w:rsid w:val="00A25B26"/>
    <w:rsid w:val="00A30D1E"/>
    <w:rsid w:val="00A32C04"/>
    <w:rsid w:val="00A3794A"/>
    <w:rsid w:val="00A40D76"/>
    <w:rsid w:val="00A43A63"/>
    <w:rsid w:val="00A77101"/>
    <w:rsid w:val="00A80060"/>
    <w:rsid w:val="00A80F62"/>
    <w:rsid w:val="00A83023"/>
    <w:rsid w:val="00A87F65"/>
    <w:rsid w:val="00A90736"/>
    <w:rsid w:val="00A95F5A"/>
    <w:rsid w:val="00A97713"/>
    <w:rsid w:val="00AA2487"/>
    <w:rsid w:val="00AB512C"/>
    <w:rsid w:val="00AC0A09"/>
    <w:rsid w:val="00AC1A8A"/>
    <w:rsid w:val="00AC200C"/>
    <w:rsid w:val="00AC5823"/>
    <w:rsid w:val="00AE1447"/>
    <w:rsid w:val="00AF231C"/>
    <w:rsid w:val="00AF4A5E"/>
    <w:rsid w:val="00AF7AA7"/>
    <w:rsid w:val="00B32231"/>
    <w:rsid w:val="00B34F19"/>
    <w:rsid w:val="00B36A55"/>
    <w:rsid w:val="00B3711F"/>
    <w:rsid w:val="00B45CDC"/>
    <w:rsid w:val="00B5333F"/>
    <w:rsid w:val="00B572C1"/>
    <w:rsid w:val="00B60923"/>
    <w:rsid w:val="00B61F39"/>
    <w:rsid w:val="00B63C14"/>
    <w:rsid w:val="00B67DC2"/>
    <w:rsid w:val="00B71389"/>
    <w:rsid w:val="00B84E64"/>
    <w:rsid w:val="00B907A9"/>
    <w:rsid w:val="00BA071A"/>
    <w:rsid w:val="00BA4BAD"/>
    <w:rsid w:val="00BA4E34"/>
    <w:rsid w:val="00BB2969"/>
    <w:rsid w:val="00BB431F"/>
    <w:rsid w:val="00BC1385"/>
    <w:rsid w:val="00BC309E"/>
    <w:rsid w:val="00BD31AF"/>
    <w:rsid w:val="00BE1140"/>
    <w:rsid w:val="00BE12BF"/>
    <w:rsid w:val="00BE2C24"/>
    <w:rsid w:val="00BE4FE1"/>
    <w:rsid w:val="00BF2449"/>
    <w:rsid w:val="00BF2777"/>
    <w:rsid w:val="00C00214"/>
    <w:rsid w:val="00C0086C"/>
    <w:rsid w:val="00C01B87"/>
    <w:rsid w:val="00C02FC7"/>
    <w:rsid w:val="00C03182"/>
    <w:rsid w:val="00C04AD8"/>
    <w:rsid w:val="00C108F3"/>
    <w:rsid w:val="00C1238A"/>
    <w:rsid w:val="00C159A3"/>
    <w:rsid w:val="00C2469A"/>
    <w:rsid w:val="00C2623E"/>
    <w:rsid w:val="00C343A9"/>
    <w:rsid w:val="00C37D54"/>
    <w:rsid w:val="00C47B41"/>
    <w:rsid w:val="00C52B4D"/>
    <w:rsid w:val="00C531AF"/>
    <w:rsid w:val="00C56264"/>
    <w:rsid w:val="00C60DAE"/>
    <w:rsid w:val="00C610E3"/>
    <w:rsid w:val="00C75FDC"/>
    <w:rsid w:val="00C839B6"/>
    <w:rsid w:val="00C877FD"/>
    <w:rsid w:val="00C903F9"/>
    <w:rsid w:val="00CA310A"/>
    <w:rsid w:val="00CA7BFE"/>
    <w:rsid w:val="00CB11CF"/>
    <w:rsid w:val="00CD09AB"/>
    <w:rsid w:val="00CD2860"/>
    <w:rsid w:val="00CD31DD"/>
    <w:rsid w:val="00CD48F8"/>
    <w:rsid w:val="00CD670F"/>
    <w:rsid w:val="00CE4249"/>
    <w:rsid w:val="00CF2675"/>
    <w:rsid w:val="00CF3D16"/>
    <w:rsid w:val="00D025E3"/>
    <w:rsid w:val="00D06255"/>
    <w:rsid w:val="00D06C0F"/>
    <w:rsid w:val="00D119CB"/>
    <w:rsid w:val="00D20422"/>
    <w:rsid w:val="00D210B6"/>
    <w:rsid w:val="00D27766"/>
    <w:rsid w:val="00D27DD3"/>
    <w:rsid w:val="00D30794"/>
    <w:rsid w:val="00D327AD"/>
    <w:rsid w:val="00D50327"/>
    <w:rsid w:val="00D504D5"/>
    <w:rsid w:val="00D70CE3"/>
    <w:rsid w:val="00D71511"/>
    <w:rsid w:val="00D735F1"/>
    <w:rsid w:val="00D7675B"/>
    <w:rsid w:val="00D76BB2"/>
    <w:rsid w:val="00D90C7A"/>
    <w:rsid w:val="00D97EEE"/>
    <w:rsid w:val="00DA0C2D"/>
    <w:rsid w:val="00DB1B02"/>
    <w:rsid w:val="00DB5E47"/>
    <w:rsid w:val="00DC54EF"/>
    <w:rsid w:val="00DC5902"/>
    <w:rsid w:val="00DC767F"/>
    <w:rsid w:val="00DD0294"/>
    <w:rsid w:val="00DD119E"/>
    <w:rsid w:val="00DD499F"/>
    <w:rsid w:val="00DE0C72"/>
    <w:rsid w:val="00DE7D4E"/>
    <w:rsid w:val="00DF2342"/>
    <w:rsid w:val="00DF28D5"/>
    <w:rsid w:val="00E00524"/>
    <w:rsid w:val="00E01694"/>
    <w:rsid w:val="00E0431F"/>
    <w:rsid w:val="00E053C2"/>
    <w:rsid w:val="00E13EFC"/>
    <w:rsid w:val="00E17295"/>
    <w:rsid w:val="00E2237D"/>
    <w:rsid w:val="00E25E9B"/>
    <w:rsid w:val="00E279B3"/>
    <w:rsid w:val="00E33DE6"/>
    <w:rsid w:val="00E34C58"/>
    <w:rsid w:val="00E50E84"/>
    <w:rsid w:val="00E60E5A"/>
    <w:rsid w:val="00E630F9"/>
    <w:rsid w:val="00E7154A"/>
    <w:rsid w:val="00E81B59"/>
    <w:rsid w:val="00E865F5"/>
    <w:rsid w:val="00E8730E"/>
    <w:rsid w:val="00E8747D"/>
    <w:rsid w:val="00E87AB5"/>
    <w:rsid w:val="00E9198C"/>
    <w:rsid w:val="00E924A9"/>
    <w:rsid w:val="00E95455"/>
    <w:rsid w:val="00EA2043"/>
    <w:rsid w:val="00EA7EF4"/>
    <w:rsid w:val="00EB4874"/>
    <w:rsid w:val="00EB50BF"/>
    <w:rsid w:val="00EC0838"/>
    <w:rsid w:val="00EC14EC"/>
    <w:rsid w:val="00EC4E2B"/>
    <w:rsid w:val="00EC62EF"/>
    <w:rsid w:val="00EC6CE1"/>
    <w:rsid w:val="00ED43CE"/>
    <w:rsid w:val="00ED6C84"/>
    <w:rsid w:val="00EE2C57"/>
    <w:rsid w:val="00EE42A4"/>
    <w:rsid w:val="00EF5238"/>
    <w:rsid w:val="00EF62C3"/>
    <w:rsid w:val="00EF7D65"/>
    <w:rsid w:val="00F01034"/>
    <w:rsid w:val="00F1355C"/>
    <w:rsid w:val="00F15E91"/>
    <w:rsid w:val="00F323E7"/>
    <w:rsid w:val="00F36976"/>
    <w:rsid w:val="00F40983"/>
    <w:rsid w:val="00F4141B"/>
    <w:rsid w:val="00F42918"/>
    <w:rsid w:val="00F436BB"/>
    <w:rsid w:val="00F44109"/>
    <w:rsid w:val="00F53C7B"/>
    <w:rsid w:val="00F54C95"/>
    <w:rsid w:val="00F570F6"/>
    <w:rsid w:val="00F5787F"/>
    <w:rsid w:val="00F63AD8"/>
    <w:rsid w:val="00F6452E"/>
    <w:rsid w:val="00F71963"/>
    <w:rsid w:val="00F7419F"/>
    <w:rsid w:val="00F743CE"/>
    <w:rsid w:val="00F7523E"/>
    <w:rsid w:val="00F752F0"/>
    <w:rsid w:val="00F77E61"/>
    <w:rsid w:val="00F81DF8"/>
    <w:rsid w:val="00F82B52"/>
    <w:rsid w:val="00F84B32"/>
    <w:rsid w:val="00F90020"/>
    <w:rsid w:val="00F930E4"/>
    <w:rsid w:val="00F95CC5"/>
    <w:rsid w:val="00FA5B2F"/>
    <w:rsid w:val="00FB02D9"/>
    <w:rsid w:val="00FB0CFA"/>
    <w:rsid w:val="00FC7E45"/>
    <w:rsid w:val="00FF35BC"/>
    <w:rsid w:val="00FF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34220B"/>
  <w15:docId w15:val="{482A329E-5C83-4EC4-BC0A-C40F5FFDA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D72"/>
    <w:pPr>
      <w:spacing w:after="120" w:line="240" w:lineRule="auto"/>
      <w:jc w:val="both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3"/>
    <w:qFormat/>
    <w:rsid w:val="00917656"/>
    <w:pPr>
      <w:keepNext/>
      <w:keepLines/>
      <w:spacing w:before="240"/>
      <w:jc w:val="left"/>
      <w:outlineLvl w:val="0"/>
    </w:pPr>
    <w:rPr>
      <w:rFonts w:ascii="Calibri" w:eastAsiaTheme="majorEastAsia" w:hAnsi="Calibr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423743"/>
    <w:pPr>
      <w:keepNext/>
      <w:keepLines/>
      <w:spacing w:before="120"/>
      <w:jc w:val="left"/>
      <w:outlineLvl w:val="1"/>
    </w:pPr>
    <w:rPr>
      <w:rFonts w:ascii="Calibri" w:eastAsiaTheme="majorEastAsia" w:hAnsi="Calibri" w:cstheme="majorBidi"/>
      <w:b/>
      <w:bCs/>
      <w:color w:val="00449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5"/>
    <w:qFormat/>
    <w:rsid w:val="00917656"/>
    <w:pPr>
      <w:keepNext/>
      <w:keepLines/>
      <w:spacing w:before="120"/>
      <w:jc w:val="left"/>
      <w:outlineLvl w:val="2"/>
    </w:pPr>
    <w:rPr>
      <w:rFonts w:ascii="Calibri" w:eastAsiaTheme="majorEastAsia" w:hAnsi="Calibri" w:cstheme="majorBidi"/>
      <w:bCs/>
      <w:i/>
    </w:rPr>
  </w:style>
  <w:style w:type="paragraph" w:styleId="Heading4">
    <w:name w:val="heading 4"/>
    <w:basedOn w:val="Normal"/>
    <w:next w:val="Normal"/>
    <w:link w:val="Heading4Char"/>
    <w:uiPriority w:val="6"/>
    <w:qFormat/>
    <w:rsid w:val="00423743"/>
    <w:pPr>
      <w:keepNext/>
      <w:keepLines/>
      <w:spacing w:before="120"/>
      <w:jc w:val="left"/>
      <w:outlineLvl w:val="3"/>
    </w:pPr>
    <w:rPr>
      <w:rFonts w:ascii="Calibri" w:eastAsiaTheme="majorEastAsia" w:hAnsi="Calibri" w:cstheme="majorBidi"/>
      <w:bCs/>
      <w:i/>
      <w:iCs/>
      <w:noProof/>
      <w:color w:val="004494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1878F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E3B4D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917656"/>
    <w:pPr>
      <w:tabs>
        <w:tab w:val="right" w:pos="9360"/>
      </w:tabs>
      <w:spacing w:after="0"/>
      <w:jc w:val="right"/>
    </w:pPr>
    <w:rPr>
      <w:color w:val="0C4DA2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A43A63"/>
    <w:rPr>
      <w:color w:val="0C4DA2"/>
      <w:sz w:val="18"/>
      <w:lang w:val="en-GB"/>
    </w:rPr>
  </w:style>
  <w:style w:type="paragraph" w:styleId="Footer">
    <w:name w:val="footer"/>
    <w:basedOn w:val="Normal"/>
    <w:link w:val="FooterChar"/>
    <w:uiPriority w:val="99"/>
    <w:rsid w:val="00917656"/>
    <w:pPr>
      <w:tabs>
        <w:tab w:val="right" w:pos="9639"/>
      </w:tabs>
      <w:spacing w:after="0"/>
    </w:pPr>
    <w:rPr>
      <w:noProof/>
      <w:sz w:val="14"/>
      <w:szCs w:val="14"/>
      <w:lang w:eastAsia="en-GB"/>
    </w:rPr>
  </w:style>
  <w:style w:type="character" w:customStyle="1" w:styleId="FooterChar">
    <w:name w:val="Footer Char"/>
    <w:basedOn w:val="DefaultParagraphFont"/>
    <w:link w:val="Footer"/>
    <w:uiPriority w:val="99"/>
    <w:rsid w:val="00A43A63"/>
    <w:rPr>
      <w:noProof/>
      <w:sz w:val="14"/>
      <w:szCs w:val="14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rsid w:val="001251E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3A63"/>
    <w:rPr>
      <w:rFonts w:ascii="Tahoma" w:hAnsi="Tahoma" w:cs="Tahoma"/>
      <w:color w:val="002034"/>
      <w:sz w:val="16"/>
      <w:szCs w:val="16"/>
      <w:lang w:val="en-GB"/>
    </w:rPr>
  </w:style>
  <w:style w:type="character" w:styleId="Hyperlink">
    <w:name w:val="Hyperlink"/>
    <w:basedOn w:val="DefaultParagraphFont"/>
    <w:uiPriority w:val="10"/>
    <w:rsid w:val="0095053E"/>
    <w:rPr>
      <w:color w:val="0000FF"/>
      <w:u w:val="single"/>
    </w:rPr>
  </w:style>
  <w:style w:type="paragraph" w:styleId="ListParagraph">
    <w:name w:val="List Paragraph"/>
    <w:aliases w:val="Heading table"/>
    <w:basedOn w:val="Normal"/>
    <w:uiPriority w:val="34"/>
    <w:semiHidden/>
    <w:rsid w:val="008632E0"/>
    <w:pPr>
      <w:ind w:left="720"/>
      <w:contextualSpacing/>
    </w:pPr>
    <w:rPr>
      <w:i/>
      <w:color w:val="0C4DA2"/>
    </w:rPr>
  </w:style>
  <w:style w:type="character" w:styleId="PlaceholderText">
    <w:name w:val="Placeholder Text"/>
    <w:basedOn w:val="DefaultParagraphFont"/>
    <w:uiPriority w:val="99"/>
    <w:semiHidden/>
    <w:rsid w:val="00552A7B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rsid w:val="00752922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43A63"/>
    <w:rPr>
      <w:color w:val="002034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rsid w:val="00752922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rsid w:val="00B3711F"/>
    <w:rPr>
      <w:color w:val="094595" w:themeColor="followedHyperlink"/>
      <w:u w:val="single"/>
    </w:rPr>
  </w:style>
  <w:style w:type="table" w:styleId="TableGrid">
    <w:name w:val="Table Grid"/>
    <w:basedOn w:val="TableNormal"/>
    <w:uiPriority w:val="59"/>
    <w:rsid w:val="00686E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"/>
    <w:qFormat/>
    <w:rsid w:val="00B5333F"/>
    <w:pPr>
      <w:spacing w:before="240"/>
      <w:contextualSpacing/>
      <w:jc w:val="left"/>
    </w:pPr>
    <w:rPr>
      <w:rFonts w:ascii="Calibri" w:eastAsiaTheme="majorEastAsia" w:hAnsi="Calibri" w:cstheme="majorBid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B5333F"/>
    <w:rPr>
      <w:rFonts w:ascii="Calibri" w:eastAsiaTheme="majorEastAsia" w:hAnsi="Calibri" w:cstheme="majorBidi"/>
      <w:color w:val="000000"/>
      <w:spacing w:val="5"/>
      <w:kern w:val="28"/>
      <w:sz w:val="40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2"/>
    <w:qFormat/>
    <w:rsid w:val="00423743"/>
    <w:pPr>
      <w:numPr>
        <w:ilvl w:val="1"/>
      </w:numPr>
      <w:spacing w:before="120"/>
      <w:jc w:val="left"/>
    </w:pPr>
    <w:rPr>
      <w:rFonts w:ascii="Calibri" w:eastAsiaTheme="majorEastAsia" w:hAnsi="Calibri" w:cstheme="majorBidi"/>
      <w:i/>
      <w:iCs/>
      <w:color w:val="004494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2"/>
    <w:rsid w:val="00423743"/>
    <w:rPr>
      <w:rFonts w:ascii="Calibri" w:eastAsiaTheme="majorEastAsia" w:hAnsi="Calibri" w:cstheme="majorBidi"/>
      <w:i/>
      <w:iCs/>
      <w:color w:val="004494"/>
      <w:spacing w:val="15"/>
      <w:sz w:val="32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3"/>
    <w:rsid w:val="00917656"/>
    <w:rPr>
      <w:rFonts w:ascii="Calibri" w:eastAsiaTheme="majorEastAsia" w:hAnsi="Calibri" w:cstheme="majorBidi"/>
      <w:b/>
      <w:bCs/>
      <w:color w:val="002034"/>
      <w:sz w:val="24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423743"/>
    <w:rPr>
      <w:rFonts w:ascii="Calibri" w:eastAsiaTheme="majorEastAsia" w:hAnsi="Calibri" w:cstheme="majorBidi"/>
      <w:b/>
      <w:bCs/>
      <w:color w:val="004494"/>
      <w:sz w:val="24"/>
      <w:szCs w:val="26"/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461D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5"/>
    <w:rsid w:val="00A43A63"/>
    <w:rPr>
      <w:rFonts w:ascii="Calibri" w:eastAsiaTheme="majorEastAsia" w:hAnsi="Calibri" w:cstheme="majorBidi"/>
      <w:bCs/>
      <w:i/>
      <w:color w:val="002034"/>
      <w:lang w:val="en-GB"/>
    </w:rPr>
  </w:style>
  <w:style w:type="character" w:customStyle="1" w:styleId="Heading4Char">
    <w:name w:val="Heading 4 Char"/>
    <w:basedOn w:val="DefaultParagraphFont"/>
    <w:link w:val="Heading4"/>
    <w:uiPriority w:val="6"/>
    <w:rsid w:val="00423743"/>
    <w:rPr>
      <w:rFonts w:ascii="Calibri" w:eastAsiaTheme="majorEastAsia" w:hAnsi="Calibri" w:cstheme="majorBidi"/>
      <w:bCs/>
      <w:i/>
      <w:iCs/>
      <w:noProof/>
      <w:color w:val="00449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656"/>
    <w:rPr>
      <w:rFonts w:asciiTheme="majorHAnsi" w:eastAsiaTheme="majorEastAsia" w:hAnsiTheme="majorHAnsi" w:cstheme="majorBidi"/>
      <w:color w:val="2E3B4D" w:themeColor="accent1" w:themeShade="7F"/>
      <w:lang w:val="en-GB"/>
    </w:rPr>
  </w:style>
  <w:style w:type="paragraph" w:styleId="Quote">
    <w:name w:val="Quote"/>
    <w:basedOn w:val="Footnote"/>
    <w:next w:val="Normal"/>
    <w:link w:val="QuoteChar"/>
    <w:uiPriority w:val="9"/>
    <w:qFormat/>
    <w:rsid w:val="00917656"/>
  </w:style>
  <w:style w:type="character" w:customStyle="1" w:styleId="QuoteChar">
    <w:name w:val="Quote Char"/>
    <w:basedOn w:val="DefaultParagraphFont"/>
    <w:link w:val="Quote"/>
    <w:uiPriority w:val="9"/>
    <w:rsid w:val="00917656"/>
    <w:rPr>
      <w:i/>
      <w:color w:val="002034"/>
      <w:sz w:val="16"/>
      <w:szCs w:val="16"/>
      <w:lang w:val="pt-BR"/>
    </w:rPr>
  </w:style>
  <w:style w:type="paragraph" w:customStyle="1" w:styleId="Footnote">
    <w:name w:val="Footnote"/>
    <w:basedOn w:val="Normal"/>
    <w:uiPriority w:val="10"/>
    <w:qFormat/>
    <w:rsid w:val="00917656"/>
    <w:pPr>
      <w:spacing w:after="0"/>
    </w:pPr>
    <w:rPr>
      <w:i/>
      <w:sz w:val="16"/>
      <w:szCs w:val="16"/>
      <w:lang w:val="pt-BR"/>
    </w:rPr>
  </w:style>
  <w:style w:type="table" w:customStyle="1" w:styleId="Style1">
    <w:name w:val="Style1"/>
    <w:basedOn w:val="TableNormal"/>
    <w:uiPriority w:val="99"/>
    <w:rsid w:val="008F6536"/>
    <w:pPr>
      <w:spacing w:after="0" w:line="240" w:lineRule="auto"/>
    </w:pPr>
    <w:rPr>
      <w:color w:val="002034"/>
    </w:rPr>
    <w:tblPr>
      <w:tblBorders>
        <w:top w:val="single" w:sz="2" w:space="0" w:color="BABABA"/>
        <w:left w:val="single" w:sz="2" w:space="0" w:color="BABABA"/>
        <w:bottom w:val="single" w:sz="2" w:space="0" w:color="BABABA"/>
        <w:right w:val="single" w:sz="2" w:space="0" w:color="BABABA"/>
        <w:insideH w:val="single" w:sz="2" w:space="0" w:color="BABABA"/>
        <w:insideV w:val="single" w:sz="2" w:space="0" w:color="BABABA"/>
      </w:tblBorders>
    </w:tblPr>
  </w:style>
  <w:style w:type="table" w:customStyle="1" w:styleId="Style2">
    <w:name w:val="Style2"/>
    <w:basedOn w:val="TableNormal"/>
    <w:uiPriority w:val="99"/>
    <w:rsid w:val="008F6536"/>
    <w:pPr>
      <w:spacing w:after="0" w:line="240" w:lineRule="auto"/>
    </w:pPr>
    <w:rPr>
      <w:color w:val="002034"/>
    </w:rPr>
    <w:tblPr/>
  </w:style>
  <w:style w:type="paragraph" w:customStyle="1" w:styleId="HeadingTable">
    <w:name w:val="Heading Table"/>
    <w:basedOn w:val="Normal"/>
    <w:qFormat/>
    <w:rsid w:val="00B5333F"/>
    <w:pPr>
      <w:spacing w:before="60" w:after="60"/>
      <w:jc w:val="center"/>
    </w:pPr>
    <w:rPr>
      <w:i/>
      <w:color w:val="004494"/>
    </w:rPr>
  </w:style>
  <w:style w:type="paragraph" w:customStyle="1" w:styleId="HeadingTableleft">
    <w:name w:val="Heading Table left"/>
    <w:basedOn w:val="HeadingTable"/>
    <w:uiPriority w:val="8"/>
    <w:qFormat/>
    <w:rsid w:val="00423743"/>
    <w:pPr>
      <w:spacing w:before="0" w:after="0"/>
      <w:jc w:val="left"/>
    </w:pPr>
  </w:style>
  <w:style w:type="paragraph" w:styleId="NoSpacing">
    <w:name w:val="No Spacing"/>
    <w:uiPriority w:val="10"/>
    <w:semiHidden/>
    <w:rsid w:val="00D50327"/>
    <w:pPr>
      <w:spacing w:after="0" w:line="240" w:lineRule="auto"/>
    </w:pPr>
    <w:rPr>
      <w:color w:val="002034"/>
      <w:lang w:val="en-GB"/>
    </w:rPr>
  </w:style>
  <w:style w:type="paragraph" w:customStyle="1" w:styleId="Header-left">
    <w:name w:val="Header-left"/>
    <w:basedOn w:val="Header"/>
    <w:uiPriority w:val="14"/>
    <w:rsid w:val="00917656"/>
    <w:pPr>
      <w:jc w:val="left"/>
    </w:pPr>
    <w:rPr>
      <w:noProof/>
      <w:lang w:eastAsia="en-GB"/>
    </w:rPr>
  </w:style>
  <w:style w:type="paragraph" w:customStyle="1" w:styleId="ERAbulletpoint">
    <w:name w:val="ERA bullet point"/>
    <w:basedOn w:val="Normal"/>
    <w:uiPriority w:val="7"/>
    <w:qFormat/>
    <w:rsid w:val="00A43A63"/>
    <w:pPr>
      <w:numPr>
        <w:numId w:val="15"/>
      </w:numPr>
      <w:autoSpaceDE w:val="0"/>
      <w:autoSpaceDN w:val="0"/>
      <w:adjustRightInd w:val="0"/>
      <w:spacing w:before="120"/>
      <w:ind w:left="851" w:hanging="284"/>
      <w:contextualSpacing/>
    </w:pPr>
    <w:rPr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02832"/>
    <w:pPr>
      <w:jc w:val="center"/>
    </w:pPr>
    <w:rPr>
      <w:bCs/>
      <w:sz w:val="18"/>
      <w:szCs w:val="18"/>
    </w:rPr>
  </w:style>
  <w:style w:type="paragraph" w:customStyle="1" w:styleId="NormalTextTable">
    <w:name w:val="Normal Text Table"/>
    <w:basedOn w:val="Normal"/>
    <w:qFormat/>
    <w:rsid w:val="00D27DD3"/>
    <w:pPr>
      <w:spacing w:after="0"/>
    </w:pPr>
    <w:rPr>
      <w:lang w:val="pt-BR"/>
    </w:rPr>
  </w:style>
  <w:style w:type="paragraph" w:customStyle="1" w:styleId="Hidden">
    <w:name w:val="Hidden"/>
    <w:basedOn w:val="Normal"/>
    <w:qFormat/>
    <w:rsid w:val="000F3719"/>
    <w:pPr>
      <w:spacing w:after="0"/>
      <w:jc w:val="center"/>
    </w:pPr>
    <w:rPr>
      <w:rFonts w:ascii="Calibri" w:eastAsia="Calibri" w:hAnsi="Calibri" w:cs="Times New Roman"/>
      <w:i/>
      <w:vanish/>
      <w:color w:val="0000FF"/>
      <w:sz w:val="24"/>
      <w:szCs w:val="24"/>
      <w:lang w:val="en-US"/>
    </w:rPr>
  </w:style>
  <w:style w:type="table" w:customStyle="1" w:styleId="TableGrid11">
    <w:name w:val="Table Grid11"/>
    <w:basedOn w:val="TableNormal"/>
    <w:next w:val="TableGrid"/>
    <w:uiPriority w:val="59"/>
    <w:rsid w:val="004237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4237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59"/>
    <w:rsid w:val="005374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E7581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B62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eraeuropaeu.sharepoint.com/sites/Pictures/ERATemplatesSPO/ERA_Document.dotx" TargetMode="External"/></Relationships>
</file>

<file path=word/theme/theme1.xml><?xml version="1.0" encoding="utf-8"?>
<a:theme xmlns:a="http://schemas.openxmlformats.org/drawingml/2006/main" name="Office Theme">
  <a:themeElements>
    <a:clrScheme name="ERA decade">
      <a:dk1>
        <a:srgbClr val="002034"/>
      </a:dk1>
      <a:lt1>
        <a:srgbClr val="FFFFFF"/>
      </a:lt1>
      <a:dk2>
        <a:srgbClr val="094595"/>
      </a:dk2>
      <a:lt2>
        <a:srgbClr val="FFFBE7"/>
      </a:lt2>
      <a:accent1>
        <a:srgbClr val="5D779C"/>
      </a:accent1>
      <a:accent2>
        <a:srgbClr val="CE554C"/>
      </a:accent2>
      <a:accent3>
        <a:srgbClr val="A0BFFF"/>
      </a:accent3>
      <a:accent4>
        <a:srgbClr val="985C9A"/>
      </a:accent4>
      <a:accent5>
        <a:srgbClr val="719FDD"/>
      </a:accent5>
      <a:accent6>
        <a:srgbClr val="FFD940"/>
      </a:accent6>
      <a:hlink>
        <a:srgbClr val="094595"/>
      </a:hlink>
      <a:folHlink>
        <a:srgbClr val="094595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ERA_Document" ma:contentTypeID="0x010100ED194B9F7C15044CBD43C025EAD2ECAB00D9AF06424A245F4E8F89E2164A00792C" ma:contentTypeVersion="14" ma:contentTypeDescription="Create a new document." ma:contentTypeScope="" ma:versionID="34ca64eba2426d8c590456b48bcd65c8">
  <xsd:schema xmlns:xsd="http://www.w3.org/2001/XMLSchema" xmlns:xs="http://www.w3.org/2001/XMLSchema" xmlns:p="http://schemas.microsoft.com/office/2006/metadata/properties" xmlns:ns2="49592fe1-76b3-425e-9982-488f19897f48" xmlns:ns3="60aea3ee-8737-405e-a5ad-5a90147c3cd1" targetNamespace="http://schemas.microsoft.com/office/2006/metadata/properties" ma:root="true" ma:fieldsID="3d48458df1f086688eaab089dbbb5110" ns2:_="" ns3:_="">
    <xsd:import namespace="49592fe1-76b3-425e-9982-488f19897f48"/>
    <xsd:import namespace="60aea3ee-8737-405e-a5ad-5a90147c3cd1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l46d9e3df1cd405e89afb207d8d3daa6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92fe1-76b3-425e-9982-488f19897f4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aea3ee-8737-405e-a5ad-5a90147c3cd1" elementFormDefault="qualified">
    <xsd:import namespace="http://schemas.microsoft.com/office/2006/documentManagement/types"/>
    <xsd:import namespace="http://schemas.microsoft.com/office/infopath/2007/PartnerControls"/>
    <xsd:element name="l46d9e3df1cd405e89afb207d8d3daa6" ma:index="12" nillable="true" ma:taxonomy="true" ma:internalName="l46d9e3df1cd405e89afb207d8d3daa6" ma:taxonomyFieldName="TELEM_x0020__x002d__x0020_Topics" ma:displayName="TELEM - Topics" ma:default="" ma:fieldId="{546d9e3d-f1cd-405e-89af-b207d8d3daa6}" ma:sspId="ec698c8c-469b-4390-ad13-30cd69364034" ma:termSetId="8e135b72-9afb-4e75-b8f3-b401078d73ba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ec698c8c-469b-4390-ad13-30cd69364034" ContentTypeId="0x0101" PreviousValue="false" LastSyncTimeStamp="2022-04-27T09:21:15.07Z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9592fe1-76b3-425e-9982-488f19897f48">EXTID-2118063824-4154</_dlc_DocId>
    <_dlc_DocIdUrl xmlns="49592fe1-76b3-425e-9982-488f19897f48">
      <Url>https://eraeuropaeu.sharepoint.com/sites/TELEM/_layouts/15/DocIdRedir.aspx?ID=EXTID-2118063824-4154</Url>
      <Description>EXTID-2118063824-4154</Description>
    </_dlc_DocIdUrl>
    <l46d9e3df1cd405e89afb207d8d3daa6 xmlns="60aea3ee-8737-405e-a5ad-5a90147c3cd1">
      <Terms xmlns="http://schemas.microsoft.com/office/infopath/2007/PartnerControls"/>
    </l46d9e3df1cd405e89afb207d8d3daa6>
  </documentManagement>
</p:properties>
</file>

<file path=customXml/itemProps1.xml><?xml version="1.0" encoding="utf-8"?>
<ds:datastoreItem xmlns:ds="http://schemas.openxmlformats.org/officeDocument/2006/customXml" ds:itemID="{68D6CA54-A805-4125-86B8-16CFDED82F4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5873A8-DB66-46E0-96F1-F498EFFC1C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A8FF58-A934-43F8-8D7D-05524223AA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92fe1-76b3-425e-9982-488f19897f48"/>
    <ds:schemaRef ds:uri="60aea3ee-8737-405e-a5ad-5a90147c3c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B69511C-5A1C-41CF-A34D-1E00132DD35D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7AF4C2B1-40FF-4B1C-BD8F-FA83DE39480A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451F742A-3758-4E38-A3BB-678DFFFCBFAF}">
  <ds:schemaRefs>
    <ds:schemaRef ds:uri="http://schemas.microsoft.com/office/infopath/2007/PartnerControls"/>
    <ds:schemaRef ds:uri="60aea3ee-8737-405e-a5ad-5a90147c3cd1"/>
    <ds:schemaRef ds:uri="49592fe1-76b3-425e-9982-488f19897f48"/>
    <ds:schemaRef ds:uri="http://schemas.microsoft.com/office/2006/documentManagement/types"/>
    <ds:schemaRef ds:uri="http://purl.org/dc/dcmitype/"/>
    <ds:schemaRef ds:uri="http://purl.org/dc/elements/1.1/"/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http://purl.org/dc/terms/"/>
  </ds:schemaRefs>
</ds:datastoreItem>
</file>

<file path=docMetadata/LabelInfo.xml><?xml version="1.0" encoding="utf-8"?>
<clbl:labelList xmlns:clbl="http://schemas.microsoft.com/office/2020/mipLabelMetadata">
  <clbl:label id="{25faedbb-f440-4315-83ee-6f7beb5e73f7}" enabled="0" method="" siteId="{25faedbb-f440-4315-83ee-6f7beb5e73f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ERA_Document</Template>
  <TotalTime>10165</TotalTime>
  <Pages>9</Pages>
  <Words>1519</Words>
  <Characters>8664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European Railway Agency</Company>
  <LinksUpToDate>false</LinksUpToDate>
  <CharactersWithSpaces>10163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JUGELT Stefan</dc:creator>
  <cp:lastModifiedBy>JUGELT Stefan</cp:lastModifiedBy>
  <cp:revision>162</cp:revision>
  <cp:lastPrinted>2016-06-07T14:34:00Z</cp:lastPrinted>
  <dcterms:created xsi:type="dcterms:W3CDTF">2026-04-01T10:07:00Z</dcterms:created>
  <dcterms:modified xsi:type="dcterms:W3CDTF">2026-04-08T15:16:00Z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0x010100ED194B9F7C15044CBD43C025EAD2ECAB00D9AF06424A245F4E8F89E2164A00792C</vt:lpwstr>
  </property>
  <property fmtid="{D5CDD505-2E9C-101B-9397-08002B2CF9AE}" pid="3" name="ABS">
    <vt:lpwstr>491;#05. Evaluation, Management and Resources|9f9117f7-1e8b-4faa-b934-61c8eb6161ac</vt:lpwstr>
  </property>
  <property fmtid="{D5CDD505-2E9C-101B-9397-08002B2CF9AE}" pid="4" name="Process">
    <vt:lpwstr/>
  </property>
  <property fmtid="{D5CDD505-2E9C-101B-9397-08002B2CF9AE}" pid="5" name="Applicable to">
    <vt:lpwstr>616;#ERA|138340aa-c496-4c20-838b-59838e14a4dd</vt:lpwstr>
  </property>
  <property fmtid="{D5CDD505-2E9C-101B-9397-08002B2CF9AE}" pid="6" name="d6a99a24ad8d40daa6faef244685dc83">
    <vt:lpwstr>05. Evaluation, Management and Resources|9f9117f7-1e8b-4faa-b934-61c8eb6161ac</vt:lpwstr>
  </property>
  <property fmtid="{D5CDD505-2E9C-101B-9397-08002B2CF9AE}" pid="7" name="idb508fb4be84cf2b59d0d83d698d173">
    <vt:lpwstr>ERA|138340aa-c496-4c20-838b-59838e14a4dd</vt:lpwstr>
  </property>
  <property fmtid="{D5CDD505-2E9C-101B-9397-08002B2CF9AE}" pid="8" name="Comments">
    <vt:lpwstr>Word</vt:lpwstr>
  </property>
  <property fmtid="{D5CDD505-2E9C-101B-9397-08002B2CF9AE}" pid="9" name="_dlc_DocIdItemGuid">
    <vt:lpwstr>beb79c73-857a-47ae-96d3-6b261bab246b</vt:lpwstr>
  </property>
  <property fmtid="{D5CDD505-2E9C-101B-9397-08002B2CF9AE}" pid="10" name="g337828d867743cab065af36c4e1a31c0">
    <vt:lpwstr/>
  </property>
  <property fmtid="{D5CDD505-2E9C-101B-9397-08002B2CF9AE}" pid="11" name="TELEM_x0020__x002d__x0020_Topics">
    <vt:lpwstr/>
  </property>
  <property fmtid="{D5CDD505-2E9C-101B-9397-08002B2CF9AE}" pid="12" name="gf147c1d654543abacff4a31dfc456230">
    <vt:lpwstr>ERA|8287c6ea-6f12-4bfd-9fc9-6825fce534f5</vt:lpwstr>
  </property>
  <property fmtid="{D5CDD505-2E9C-101B-9397-08002B2CF9AE}" pid="13" name="h70713ed90ce4adeabe454f2aabfa4ef0">
    <vt:lpwstr>Document|692695f4-c854-40e4-945b-ea8d7906ec8d</vt:lpwstr>
  </property>
  <property fmtid="{D5CDD505-2E9C-101B-9397-08002B2CF9AE}" pid="14" name="TELEM - Topics">
    <vt:lpwstr/>
  </property>
  <property fmtid="{D5CDD505-2E9C-101B-9397-08002B2CF9AE}" pid="15" name="Document_x0020_type">
    <vt:lpwstr>4;#Document|692695f4-c854-40e4-945b-ea8d7906ec8d</vt:lpwstr>
  </property>
  <property fmtid="{D5CDD505-2E9C-101B-9397-08002B2CF9AE}" pid="16" name="Origin_x002d_Author">
    <vt:lpwstr>2;#ERA|8287c6ea-6f12-4bfd-9fc9-6825fce534f5</vt:lpwstr>
  </property>
  <property fmtid="{D5CDD505-2E9C-101B-9397-08002B2CF9AE}" pid="17" name="Origin-Author">
    <vt:lpwstr>2;#ERA|8287c6ea-6f12-4bfd-9fc9-6825fce534f5</vt:lpwstr>
  </property>
  <property fmtid="{D5CDD505-2E9C-101B-9397-08002B2CF9AE}" pid="18" name="Document type">
    <vt:lpwstr>4;#Document|692695f4-c854-40e4-945b-ea8d7906ec8d</vt:lpwstr>
  </property>
  <property fmtid="{D5CDD505-2E9C-101B-9397-08002B2CF9AE}" pid="19" name="TaxCatchAll">
    <vt:lpwstr>2;#ERA|8287c6ea-6f12-4bfd-9fc9-6825fce534f5;#4;#Document|692695f4-c854-40e4-945b-ea8d7906ec8d</vt:lpwstr>
  </property>
</Properties>
</file>